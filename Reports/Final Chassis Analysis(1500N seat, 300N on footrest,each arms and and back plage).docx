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40C5F4F9" w14:textId="77777777" w:rsidTr="00A43A5B">
        <w:trPr>
          <w:cantSplit/>
          <w:trHeight w:val="4488"/>
        </w:trPr>
        <w:tc>
          <w:tcPr>
            <w:tcW w:w="6285" w:type="dxa"/>
          </w:tcPr>
          <w:p w14:paraId="06FDD4BE" w14:textId="3905035B" w:rsidR="00F448BC" w:rsidRDefault="00991A41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5E8537" wp14:editId="3AE0A5A5">
                  <wp:extent cx="3853815" cy="2412365"/>
                  <wp:effectExtent l="0" t="0" r="0" b="6985"/>
                  <wp:docPr id="94187830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87830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41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70CCFB88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52D72FAD" w14:textId="00B59B6E" w:rsidR="00B77317" w:rsidRPr="00CD1539" w:rsidRDefault="00991A41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Assem4</w:t>
                  </w:r>
                </w:p>
                <w:p w14:paraId="244CD199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2119494" w14:textId="2A9CC9E5" w:rsidR="00B77317" w:rsidRPr="00CD1539" w:rsidRDefault="00991A41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Sunday, January 12, 2025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677DBBDE" w14:textId="238F2E1E" w:rsidR="00B77317" w:rsidRPr="00CD1539" w:rsidRDefault="00991A41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4</w:t>
                  </w:r>
                </w:p>
                <w:p w14:paraId="5D9D2623" w14:textId="43AB3D84" w:rsidR="00B77317" w:rsidRPr="006A441F" w:rsidRDefault="00991A41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68D424E4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2DA830D" w14:textId="5B6821F2" w:rsidR="00B77317" w:rsidRDefault="00991A41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07B88A2F" w14:textId="3A7DC0A9" w:rsidR="00991A41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87576136" w:history="1">
                        <w:r w:rsidR="00991A41" w:rsidRPr="00804629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991A41">
                          <w:rPr>
                            <w:noProof/>
                            <w:webHidden/>
                          </w:rPr>
                          <w:tab/>
                        </w:r>
                        <w:r w:rsidR="00991A4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991A41">
                          <w:rPr>
                            <w:noProof/>
                            <w:webHidden/>
                          </w:rPr>
                          <w:instrText xml:space="preserve"> PAGEREF _Toc187576136 \h </w:instrText>
                        </w:r>
                        <w:r w:rsidR="00991A41">
                          <w:rPr>
                            <w:noProof/>
                            <w:webHidden/>
                          </w:rPr>
                        </w:r>
                        <w:r w:rsidR="00991A4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991A41">
                          <w:rPr>
                            <w:noProof/>
                            <w:webHidden/>
                          </w:rPr>
                          <w:t>1</w:t>
                        </w:r>
                        <w:r w:rsidR="00991A4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D99EF1F" w14:textId="15CD1EAD" w:rsidR="00991A41" w:rsidRDefault="00991A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76137" w:history="1">
                        <w:r w:rsidRPr="00804629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_Toc187576137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57769BE" w14:textId="604089D4" w:rsidR="00991A41" w:rsidRDefault="00991A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76138" w:history="1">
                        <w:r w:rsidRPr="00804629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_Toc187576138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120685A" w14:textId="262BF7B2" w:rsidR="00991A41" w:rsidRDefault="00991A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76139" w:history="1">
                        <w:r w:rsidRPr="00804629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_Toc187576139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5025BB" w14:textId="11D46B8E" w:rsidR="00991A41" w:rsidRDefault="00991A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76140" w:history="1">
                        <w:r w:rsidRPr="00804629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_Toc187576140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4C4331A" w14:textId="3AADF64E" w:rsidR="00991A41" w:rsidRDefault="00991A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76141" w:history="1">
                        <w:r w:rsidRPr="00804629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_Toc187576141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3E239E8" w14:textId="65E940D1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2D9824BB" w14:textId="77777777" w:rsidR="00F448BC" w:rsidRDefault="00F448BC" w:rsidP="00A5373F"/>
        </w:tc>
      </w:tr>
      <w:tr w:rsidR="00F448BC" w14:paraId="7CD2733F" w14:textId="77777777" w:rsidTr="00BE081A">
        <w:trPr>
          <w:cantSplit/>
          <w:trHeight w:val="3924"/>
        </w:trPr>
        <w:tc>
          <w:tcPr>
            <w:tcW w:w="6285" w:type="dxa"/>
          </w:tcPr>
          <w:p w14:paraId="0553C289" w14:textId="0E48236E" w:rsidR="00C27B5D" w:rsidRDefault="00991A41" w:rsidP="00C27B5D">
            <w:pPr>
              <w:pStyle w:val="Heading1"/>
            </w:pPr>
            <w:bookmarkStart w:id="0" w:name="_Toc187576136"/>
            <w:r>
              <w:t>Description</w:t>
            </w:r>
            <w:bookmarkEnd w:id="0"/>
          </w:p>
          <w:p w14:paraId="795ABF95" w14:textId="5FFDFEEB" w:rsidR="00F448BC" w:rsidRPr="00E65D6E" w:rsidRDefault="00991A41" w:rsidP="00FF408C">
            <w:r>
              <w:t>No Data</w:t>
            </w:r>
          </w:p>
        </w:tc>
        <w:tc>
          <w:tcPr>
            <w:tcW w:w="4713" w:type="dxa"/>
            <w:vMerge/>
          </w:tcPr>
          <w:p w14:paraId="2974B1B7" w14:textId="77777777" w:rsidR="00F448BC" w:rsidRPr="00A33AA4" w:rsidRDefault="00F448BC" w:rsidP="00840CC7">
            <w:pPr>
              <w:pStyle w:val="TOC3"/>
            </w:pPr>
          </w:p>
        </w:tc>
      </w:tr>
    </w:tbl>
    <w:p w14:paraId="5B2F6595" w14:textId="5210E822" w:rsidR="00E80CD9" w:rsidRDefault="00F25CD7" w:rsidP="00076F1F">
      <w:r>
        <w:br w:type="page"/>
      </w:r>
    </w:p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325340A8" w14:textId="77777777" w:rsidTr="005273D5">
        <w:trPr>
          <w:trHeight w:val="4158"/>
        </w:trPr>
        <w:tc>
          <w:tcPr>
            <w:tcW w:w="11136" w:type="dxa"/>
          </w:tcPr>
          <w:p w14:paraId="4458D946" w14:textId="1E77AB70" w:rsidR="00E80CD9" w:rsidRPr="00AC3438" w:rsidRDefault="00991A41" w:rsidP="000A7C6B">
            <w:pPr>
              <w:pStyle w:val="Heading1"/>
            </w:pPr>
            <w:bookmarkStart w:id="1" w:name="_Toc243733144"/>
            <w:bookmarkStart w:id="2" w:name="_Toc245020112"/>
            <w:bookmarkStart w:id="3" w:name="_Toc245020144"/>
            <w:bookmarkStart w:id="4" w:name="_Toc187576137"/>
            <w:r>
              <w:lastRenderedPageBreak/>
              <w:t>Material Properties</w:t>
            </w:r>
            <w:bookmarkEnd w:id="4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07"/>
              <w:gridCol w:w="4707"/>
              <w:gridCol w:w="2959"/>
            </w:tblGrid>
            <w:tr w:rsidR="00E80CD9" w:rsidRPr="000841BF" w14:paraId="51D82F1F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F942B99" w14:textId="7CE33DFE" w:rsidR="00E80CD9" w:rsidRPr="003E6C57" w:rsidRDefault="00991A41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5945E8" w14:textId="68237C2F" w:rsidR="00E80CD9" w:rsidRPr="003E6C57" w:rsidRDefault="00991A4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5DB870A" w14:textId="6275D27A" w:rsidR="00E80CD9" w:rsidRPr="003E6C57" w:rsidRDefault="00991A4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3B85F8A8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D94A3B5" w14:textId="71479E9D" w:rsidR="00E80CD9" w:rsidRPr="00577134" w:rsidRDefault="00991A41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39CE957" wp14:editId="70745B54">
                        <wp:extent cx="1904365" cy="1421130"/>
                        <wp:effectExtent l="0" t="0" r="635" b="7620"/>
                        <wp:docPr id="1954377185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4377185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21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36B6E5B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5942B9" w14:textId="0BC7FE15" w:rsidR="00E80CD9" w:rsidRPr="00BE6656" w:rsidRDefault="00991A41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61A9AB" w14:textId="314D6F3A" w:rsidR="00E80CD9" w:rsidRPr="00BE6656" w:rsidRDefault="00991A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1023 Carbon Steel Sheet (SS)</w:t>
                        </w:r>
                      </w:p>
                    </w:tc>
                  </w:tr>
                  <w:tr w:rsidR="00991A41" w:rsidRPr="00577134" w14:paraId="62CAE89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88CA8AD" w14:textId="1D490AD3" w:rsidR="00991A41" w:rsidRDefault="00991A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2FE0AB" w14:textId="1630F5B4" w:rsidR="00991A41" w:rsidRDefault="00991A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991A41" w:rsidRPr="00577134" w14:paraId="7854845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515CA8" w14:textId="5D67131E" w:rsidR="00991A41" w:rsidRDefault="00991A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5C4F22" w14:textId="5655413C" w:rsidR="00991A41" w:rsidRDefault="00991A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991A41" w:rsidRPr="00577134" w14:paraId="5C89FD1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606659" w14:textId="34BFD4F1" w:rsidR="00991A41" w:rsidRDefault="00991A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B433660" w14:textId="3E58FD1D" w:rsidR="00991A41" w:rsidRDefault="00991A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2.82685e+08 N/m^2</w:t>
                        </w:r>
                      </w:p>
                    </w:tc>
                  </w:tr>
                  <w:tr w:rsidR="00991A41" w:rsidRPr="00577134" w14:paraId="3182236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977938" w14:textId="689618A3" w:rsidR="00991A41" w:rsidRDefault="00991A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1220D3" w14:textId="613C11B6" w:rsidR="00991A41" w:rsidRDefault="00991A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4.25e+08 N/m^2</w:t>
                        </w:r>
                      </w:p>
                    </w:tc>
                  </w:tr>
                  <w:tr w:rsidR="00991A41" w:rsidRPr="00577134" w14:paraId="463070A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160295D" w14:textId="4B5F3712" w:rsidR="00991A41" w:rsidRDefault="00991A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11FA602" w14:textId="1ED09D69" w:rsidR="00991A41" w:rsidRDefault="00991A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2.05e+11 N/m^2</w:t>
                        </w:r>
                      </w:p>
                    </w:tc>
                  </w:tr>
                  <w:tr w:rsidR="00991A41" w:rsidRPr="00577134" w14:paraId="52335C4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9AC41C" w14:textId="1768BE22" w:rsidR="00991A41" w:rsidRDefault="00991A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0623261" w14:textId="2852DD25" w:rsidR="00991A41" w:rsidRDefault="00991A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991A41" w:rsidRPr="00577134" w14:paraId="2A895D2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778435C" w14:textId="72C71D45" w:rsidR="00991A41" w:rsidRDefault="00991A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BCF17E" w14:textId="5BBACF2F" w:rsidR="00991A41" w:rsidRDefault="00991A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7,858 kg/m^3</w:t>
                        </w:r>
                      </w:p>
                    </w:tc>
                  </w:tr>
                  <w:tr w:rsidR="00991A41" w:rsidRPr="00577134" w14:paraId="0583819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37809C" w14:textId="210F1EC0" w:rsidR="00991A41" w:rsidRDefault="00991A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4DAA19" w14:textId="5C1B7B9F" w:rsidR="00991A41" w:rsidRDefault="00991A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8e+10 N/m^2</w:t>
                        </w:r>
                      </w:p>
                    </w:tc>
                  </w:tr>
                  <w:tr w:rsidR="00991A41" w:rsidRPr="00577134" w14:paraId="5F72C33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E42495" w14:textId="50B8EF73" w:rsidR="00991A41" w:rsidRDefault="00991A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5C3BE7" w14:textId="61C6E505" w:rsidR="00991A41" w:rsidRDefault="00991A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1.2e-05 /Kelvin</w:t>
                        </w:r>
                      </w:p>
                    </w:tc>
                  </w:tr>
                </w:tbl>
                <w:p w14:paraId="21970967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28B62CF4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1(Cut-Extrude5)(Back-1),</w:t>
                  </w:r>
                </w:p>
                <w:p w14:paraId="1B8CCBC5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1(Cut-Extrude8)(Iteration4_chassis-1),</w:t>
                  </w:r>
                </w:p>
                <w:p w14:paraId="4B1F57CC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2(Mirror50)(Iteration4_chassis-1),</w:t>
                  </w:r>
                </w:p>
                <w:p w14:paraId="77080368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3(Fillet33)(Iteration4_chassis-1),</w:t>
                  </w:r>
                </w:p>
                <w:p w14:paraId="4F1192D8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4(Boss-Extrude33)(Iteration4_chassis-1),</w:t>
                  </w:r>
                </w:p>
                <w:p w14:paraId="72E42447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1(Motor, BLDC, Hoverboard Wheel, 6.5in.stp&lt;1&gt;)(Motor, BLDC, Hoverboard Wheel, 6.5in.stp-1),</w:t>
                  </w:r>
                </w:p>
                <w:p w14:paraId="75AF57CC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1(Motor, BLDC, Hoverboard Wheel, 6.5in.stp&lt;1&gt;)(Motor, BLDC, Hoverboard Wheel, 6.5in.stp-2),</w:t>
                  </w:r>
                </w:p>
                <w:p w14:paraId="3134EDC7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1(Chamfer4)(RS.177-4516-3000N-1/RS.177-4516-bottom-1),</w:t>
                  </w:r>
                </w:p>
                <w:p w14:paraId="127E9E4E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1(Chamfer2)(RS.177-4516-3000N-1/RS.177-4516-bottom-mount-1),</w:t>
                  </w:r>
                </w:p>
                <w:p w14:paraId="72CD0D9D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1(Chamfer4)(RS.177-4516-3000N-2/RS.177-4516-bottom-1),</w:t>
                  </w:r>
                </w:p>
                <w:p w14:paraId="18C71AE6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1(Chamfer2)(RS.177-4516-3000N-2/RS.177-4516-bottom-mount-1),</w:t>
                  </w:r>
                </w:p>
                <w:p w14:paraId="5379F4B1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1(Fillet5)(butt_cushion_v2-1),</w:t>
                  </w:r>
                </w:p>
                <w:p w14:paraId="580374EF" w14:textId="77777777" w:rsidR="00991A41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1(HeadChamfer)(heavy hex bolt_am-2),</w:t>
                  </w:r>
                </w:p>
                <w:p w14:paraId="3A50742F" w14:textId="17A9D58F" w:rsidR="00E80CD9" w:rsidRPr="00577134" w:rsidRDefault="00991A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1(HeadChamfer)(heavy hex bolt_am-3)</w:t>
                  </w:r>
                </w:p>
              </w:tc>
            </w:tr>
            <w:tr w:rsidR="00991A41" w:rsidRPr="000841BF" w14:paraId="4462682C" w14:textId="77777777" w:rsidTr="00F733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38843E9A" w14:textId="737DE792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  <w:tr w:rsidR="00991A41" w:rsidRPr="000841BF" w14:paraId="45CF2DD2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380C59A5" w14:textId="051C44EF" w:rsidR="00991A41" w:rsidRPr="00577134" w:rsidRDefault="00991A41" w:rsidP="00F7334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288D262B" wp14:editId="16485868">
                        <wp:extent cx="1904365" cy="1421130"/>
                        <wp:effectExtent l="0" t="0" r="635" b="7620"/>
                        <wp:docPr id="1185806506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580650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21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991A41" w:rsidRPr="00577134" w14:paraId="434595DE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D7DDD7" w14:textId="21BF7263" w:rsidR="00991A41" w:rsidRPr="00BE6656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0666537" w14:textId="7452C9A5" w:rsidR="00991A41" w:rsidRPr="00BE6656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Cast Alloy Steel</w:t>
                        </w:r>
                      </w:p>
                    </w:tc>
                  </w:tr>
                  <w:tr w:rsidR="00991A41" w:rsidRPr="00577134" w14:paraId="47FB389F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4735F1" w14:textId="0BB81723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AED2D9B" w14:textId="305C585B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991A41" w:rsidRPr="00577134" w14:paraId="7752586D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16B3C5" w14:textId="2D17391F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0FB64AE" w14:textId="6EF726E9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991A41" w:rsidRPr="00577134" w14:paraId="6670E9F2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B22C2B" w14:textId="14CBD257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5510C2" w14:textId="6A511CE2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2.41275e+08 N/m^2</w:t>
                        </w:r>
                      </w:p>
                    </w:tc>
                  </w:tr>
                  <w:tr w:rsidR="00991A41" w:rsidRPr="00577134" w14:paraId="3D16FD39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58F204" w14:textId="35FD3652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495A38" w14:textId="4E19AD9F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4.48083e+08 N/m^2</w:t>
                        </w:r>
                      </w:p>
                    </w:tc>
                  </w:tr>
                  <w:tr w:rsidR="00991A41" w:rsidRPr="00577134" w14:paraId="0F2CAB0A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0F259B" w14:textId="3FAA57CE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228A9D" w14:textId="04F74405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991A41" w:rsidRPr="00577134" w14:paraId="48E0D8B8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AAA8B9B" w14:textId="74E6E3DB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BA65D1" w14:textId="58C040AB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0.26  </w:t>
                        </w:r>
                      </w:p>
                    </w:tc>
                  </w:tr>
                  <w:tr w:rsidR="00991A41" w:rsidRPr="00577134" w14:paraId="2FD52302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1949366" w14:textId="1EACC597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E79F3F" w14:textId="6524FEBB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7,300 kg/m^3</w:t>
                        </w:r>
                      </w:p>
                    </w:tc>
                  </w:tr>
                  <w:tr w:rsidR="00991A41" w:rsidRPr="00577134" w14:paraId="6D1F49FB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2D5301" w14:textId="646608E9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D5EE2F" w14:textId="3970ADAF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7.8e+10 N/m^2</w:t>
                        </w:r>
                      </w:p>
                    </w:tc>
                  </w:tr>
                  <w:tr w:rsidR="00991A41" w:rsidRPr="00577134" w14:paraId="0802E24F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B1A7D45" w14:textId="71B0A2D3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4479D6" w14:textId="2063665A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1.5e-05 /Kelvin</w:t>
                        </w:r>
                      </w:p>
                    </w:tc>
                  </w:tr>
                </w:tbl>
                <w:p w14:paraId="5F9349E7" w14:textId="77777777" w:rsidR="00991A41" w:rsidRPr="00577134" w:rsidRDefault="00991A41" w:rsidP="00F733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60694DCB" w14:textId="77777777" w:rsidR="00991A41" w:rsidRDefault="00991A41" w:rsidP="00F733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1(Fillet2)(Hub Motor Shaft Bracket-1),</w:t>
                  </w:r>
                </w:p>
                <w:p w14:paraId="3086FE1B" w14:textId="42DA4A59" w:rsidR="00991A41" w:rsidRPr="00577134" w:rsidRDefault="00991A41" w:rsidP="00F733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1(Fillet2)(Hub Motor Shaft Bracket-2)</w:t>
                  </w:r>
                </w:p>
              </w:tc>
            </w:tr>
            <w:tr w:rsidR="00991A41" w:rsidRPr="000841BF" w14:paraId="3B206CAA" w14:textId="77777777" w:rsidTr="00F733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30189BDE" w14:textId="48C4D45D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  <w:tr w:rsidR="00991A41" w:rsidRPr="000841BF" w14:paraId="751D5F53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8B95E84" w14:textId="0DA4DD26" w:rsidR="00991A41" w:rsidRPr="00577134" w:rsidRDefault="00991A41" w:rsidP="00F7334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8C4A6A4" wp14:editId="7EA18A6C">
                        <wp:extent cx="1904365" cy="1421130"/>
                        <wp:effectExtent l="0" t="0" r="635" b="7620"/>
                        <wp:docPr id="1374948559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4948559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21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991A41" w:rsidRPr="00577134" w14:paraId="3FF3D701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6BD91A" w14:textId="2758B7C4" w:rsidR="00991A41" w:rsidRPr="00BE6656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748A8C" w14:textId="2A617E63" w:rsidR="00991A41" w:rsidRPr="00BE6656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1060 Alloy</w:t>
                        </w:r>
                      </w:p>
                    </w:tc>
                  </w:tr>
                  <w:tr w:rsidR="00991A41" w:rsidRPr="00577134" w14:paraId="785533F7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F40E01" w14:textId="77B7781F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CA1A07" w14:textId="548844F5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991A41" w:rsidRPr="00577134" w14:paraId="79153A2F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062517" w14:textId="3E660B38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C9CEF4" w14:textId="6BC93DC8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991A41" w:rsidRPr="00577134" w14:paraId="3E54D52D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0D66E1" w14:textId="5782E1CF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30B9CD" w14:textId="531DA075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2.75742e+07 N/m^2</w:t>
                        </w:r>
                      </w:p>
                    </w:tc>
                  </w:tr>
                  <w:tr w:rsidR="00991A41" w:rsidRPr="00577134" w14:paraId="56BD0DB0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E7D93C2" w14:textId="2DC2F819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9A5BB5" w14:textId="2BB4A4C9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6.89356e+07 N/m^2</w:t>
                        </w:r>
                      </w:p>
                    </w:tc>
                  </w:tr>
                  <w:tr w:rsidR="00991A41" w:rsidRPr="00577134" w14:paraId="6142B8A5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7264F5D" w14:textId="57B27645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BF6999" w14:textId="74701738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6.9e+10 N/m^2</w:t>
                        </w:r>
                      </w:p>
                    </w:tc>
                  </w:tr>
                  <w:tr w:rsidR="00991A41" w:rsidRPr="00577134" w14:paraId="655F749A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F546C82" w14:textId="1A09256B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D39DF5" w14:textId="6BED3BCE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991A41" w:rsidRPr="00577134" w14:paraId="791F0D8B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22FD58" w14:textId="37577B1E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75DEB77" w14:textId="321AFDD9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2,700 kg/m^3</w:t>
                        </w:r>
                      </w:p>
                    </w:tc>
                  </w:tr>
                  <w:tr w:rsidR="00991A41" w:rsidRPr="00577134" w14:paraId="04CC6B68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2DAF86" w14:textId="31412530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B39E4B" w14:textId="2B3C62F4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2.7e+10 N/m^2</w:t>
                        </w:r>
                      </w:p>
                    </w:tc>
                  </w:tr>
                  <w:tr w:rsidR="00991A41" w:rsidRPr="00577134" w14:paraId="37E2901A" w14:textId="77777777" w:rsidTr="00F73341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363C73" w14:textId="09BEFAC2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B9FB17" w14:textId="7EA698A0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088C1968" w14:textId="77777777" w:rsidR="00991A41" w:rsidRPr="00577134" w:rsidRDefault="00991A41" w:rsidP="00F733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41F28510" w14:textId="77777777" w:rsidR="00991A41" w:rsidRDefault="00991A41" w:rsidP="00F733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1(Cut-Extrude1)(RS.177-4516-3000N-1/RS.177-4516-shaft-1),</w:t>
                  </w:r>
                </w:p>
                <w:p w14:paraId="3FEA7C42" w14:textId="77777777" w:rsidR="00991A41" w:rsidRDefault="00991A41" w:rsidP="00F733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1(Boss-Extrude2)(RS.177-4516-3000N-1/RS.177-4516-top-mount-1),</w:t>
                  </w:r>
                </w:p>
                <w:p w14:paraId="207247A3" w14:textId="77777777" w:rsidR="00991A41" w:rsidRDefault="00991A41" w:rsidP="00F733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1(Cut-Extrude1)(RS.177-4516-3000N-2/RS.177-4516-shaft-1),</w:t>
                  </w:r>
                </w:p>
                <w:p w14:paraId="01B76EAC" w14:textId="4FF54405" w:rsidR="00991A41" w:rsidRPr="00577134" w:rsidRDefault="00991A41" w:rsidP="00F733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1(Boss-Extrude2)(RS.177-4516-3000N-2/RS.177-4516-top-mount-1)</w:t>
                  </w:r>
                </w:p>
              </w:tc>
            </w:tr>
            <w:tr w:rsidR="00991A41" w:rsidRPr="000841BF" w14:paraId="446D9FAC" w14:textId="77777777" w:rsidTr="00F733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0DE92643" w14:textId="2BE66896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0A7B2BFD" w14:textId="437945A1" w:rsidR="00E80CD9" w:rsidRDefault="00E80CD9" w:rsidP="000A7C6B"/>
        </w:tc>
      </w:tr>
      <w:bookmarkEnd w:id="1"/>
      <w:bookmarkEnd w:id="2"/>
      <w:bookmarkEnd w:id="3"/>
    </w:tbl>
    <w:p w14:paraId="32F675AA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74DA4D64" w14:textId="77777777" w:rsidTr="005B3D16">
        <w:tc>
          <w:tcPr>
            <w:tcW w:w="11016" w:type="dxa"/>
          </w:tcPr>
          <w:p w14:paraId="340CD246" w14:textId="2B6D72F5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5" w:name="_Toc187576138"/>
            <w:r w:rsidR="00991A41">
              <w:t>Connector Definitions</w:t>
            </w:r>
            <w:bookmarkEnd w:id="5"/>
          </w:p>
          <w:p w14:paraId="6AEBA743" w14:textId="77777777" w:rsidR="00132707" w:rsidRPr="006960B7" w:rsidRDefault="00132707" w:rsidP="000A7C6B"/>
          <w:tbl>
            <w:tblPr>
              <w:tblStyle w:val="LightList-Accent2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94"/>
              <w:gridCol w:w="4274"/>
              <w:gridCol w:w="3386"/>
            </w:tblGrid>
            <w:tr w:rsidR="005B3D16" w14:paraId="6A88BC33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left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6D7C9B64" w14:textId="7EFE8F6B" w:rsidR="005B3D16" w:rsidRPr="004E282D" w:rsidRDefault="00991A41" w:rsidP="00AB7ED5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Name</w:t>
                  </w:r>
                </w:p>
              </w:tc>
              <w:tc>
                <w:tcPr>
                  <w:tcW w:w="4276" w:type="dxa"/>
                  <w:tcBorders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60623473" w14:textId="18696457" w:rsidR="005B3D16" w:rsidRPr="004E282D" w:rsidRDefault="00991A41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3383" w:type="dxa"/>
                  <w:tcBorders>
                    <w:left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328319FD" w14:textId="5ED3D8B7" w:rsidR="005B3D16" w:rsidRPr="004E282D" w:rsidRDefault="00991A41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Image</w:t>
                  </w:r>
                </w:p>
              </w:tc>
            </w:tr>
            <w:tr w:rsidR="005B3D16" w14:paraId="7F8B2138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1AA8E0B3" w14:textId="7A718D57" w:rsidR="005B3D16" w:rsidRPr="00F42DD1" w:rsidRDefault="00991A41" w:rsidP="00AB7ED5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Connector-1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8"/>
                    <w:gridCol w:w="1846"/>
                  </w:tblGrid>
                  <w:tr w:rsidR="00485382" w14:paraId="43E1FBDC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BC0E348" w14:textId="7A7A534D" w:rsidR="00485382" w:rsidRPr="00BE6656" w:rsidRDefault="00991A41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1DC1A19" w14:textId="41DA9E98" w:rsidR="00485382" w:rsidRPr="00154A1A" w:rsidRDefault="00991A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991A41" w14:paraId="08A1E206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A4D913B" w14:textId="4568A2B9" w:rsidR="00991A41" w:rsidRDefault="00991A41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CC97BDE" w14:textId="5A3762EE" w:rsidR="00991A41" w:rsidRDefault="00991A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4F880B66" w14:textId="77777777" w:rsidR="00485382" w:rsidRPr="006208CB" w:rsidRDefault="00485382" w:rsidP="0048538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53"/>
                  </w:tblGrid>
                  <w:tr w:rsidR="005B3D16" w14:paraId="3BB8D974" w14:textId="77777777" w:rsidTr="005B3D16">
                    <w:tc>
                      <w:tcPr>
                        <w:tcW w:w="3168" w:type="dxa"/>
                        <w:vAlign w:val="center"/>
                        <w:hideMark/>
                      </w:tcPr>
                      <w:p w14:paraId="312A3826" w14:textId="1A197177" w:rsidR="005B3D16" w:rsidRPr="00F42DD1" w:rsidRDefault="00991A41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5D2296AE" wp14:editId="3EAC9A20">
                              <wp:extent cx="1864995" cy="1391920"/>
                              <wp:effectExtent l="0" t="0" r="1905" b="0"/>
                              <wp:docPr id="813705209" name="Picture 1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13705209" name=""/>
                                      <pic:cNvPicPr/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4995" cy="13919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5B3D16" w14:paraId="35C2D94C" w14:textId="77777777" w:rsidTr="005B3D16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3D7B1434" w14:textId="20ED7902" w:rsidR="005B3D16" w:rsidRPr="004E282D" w:rsidRDefault="00991A41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Connector-1</w:t>
                        </w:r>
                      </w:p>
                    </w:tc>
                  </w:tr>
                </w:tbl>
                <w:p w14:paraId="0F16FA40" w14:textId="77777777" w:rsidR="005B3D16" w:rsidRDefault="005B3D1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991A41" w14:paraId="1773722A" w14:textId="77777777" w:rsidTr="00F7334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3A2567C7" w14:textId="5106B885" w:rsidR="00991A41" w:rsidRPr="00F42DD1" w:rsidRDefault="00991A41" w:rsidP="00F7334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Connector-2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8"/>
                    <w:gridCol w:w="1846"/>
                  </w:tblGrid>
                  <w:tr w:rsidR="00991A41" w14:paraId="1F30C3DB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80AFD95" w14:textId="2EA1DD86" w:rsidR="00991A41" w:rsidRPr="00BE6656" w:rsidRDefault="00991A41" w:rsidP="00F73341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8AF111F" w14:textId="12BC398B" w:rsidR="00991A41" w:rsidRPr="00154A1A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 face(s)</w:t>
                        </w:r>
                      </w:p>
                    </w:tc>
                  </w:tr>
                  <w:tr w:rsidR="00991A41" w14:paraId="1290159C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6E5AEAD" w14:textId="3C99C868" w:rsidR="00991A41" w:rsidRDefault="00991A41" w:rsidP="00F7334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46ADC3F" w14:textId="72AA033D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2CD66A1F" w14:textId="77777777" w:rsidR="00991A41" w:rsidRPr="006208CB" w:rsidRDefault="00991A41" w:rsidP="00F7334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56"/>
                  </w:tblGrid>
                  <w:tr w:rsidR="00991A41" w14:paraId="1F823863" w14:textId="77777777" w:rsidTr="00F73341">
                    <w:tc>
                      <w:tcPr>
                        <w:tcW w:w="3168" w:type="dxa"/>
                        <w:vAlign w:val="center"/>
                        <w:hideMark/>
                      </w:tcPr>
                      <w:p w14:paraId="38B1FEA1" w14:textId="60F1725E" w:rsidR="00991A41" w:rsidRPr="00F42DD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29BD6FCB" wp14:editId="3E64DE30">
                              <wp:extent cx="1864995" cy="1391920"/>
                              <wp:effectExtent l="0" t="0" r="1905" b="0"/>
                              <wp:docPr id="1765607702" name="Picture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65607702" name=""/>
                                      <pic:cNvPicPr/>
                                    </pic:nvPicPr>
                                    <pic:blipFill>
                                      <a:blip r:embed="rId1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4995" cy="13919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991A41" w14:paraId="361B3A6B" w14:textId="77777777" w:rsidTr="00F73341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61B9F5E5" w14:textId="2293CB96" w:rsidR="00991A41" w:rsidRPr="004E282D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Connector-2</w:t>
                        </w:r>
                      </w:p>
                    </w:tc>
                  </w:tr>
                </w:tbl>
                <w:p w14:paraId="4D9CE7BF" w14:textId="77777777" w:rsidR="00991A41" w:rsidRDefault="00991A41" w:rsidP="00F7334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991A41" w14:paraId="18C3EC98" w14:textId="77777777" w:rsidTr="00F733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42EF7EB0" w14:textId="6BFA64F0" w:rsidR="00991A41" w:rsidRPr="00F42DD1" w:rsidRDefault="00991A41" w:rsidP="00F7334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Connector-3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8"/>
                    <w:gridCol w:w="1846"/>
                  </w:tblGrid>
                  <w:tr w:rsidR="00991A41" w14:paraId="17F8F2D6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8DC0013" w14:textId="7EABBC47" w:rsidR="00991A41" w:rsidRPr="00BE6656" w:rsidRDefault="00991A41" w:rsidP="00F73341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AFBC673" w14:textId="1D62ED00" w:rsidR="00991A41" w:rsidRPr="00154A1A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991A41" w14:paraId="2BB89EF9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2220582" w14:textId="64B78548" w:rsidR="00991A41" w:rsidRDefault="00991A41" w:rsidP="00F7334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E3A4011" w14:textId="6F80F84A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4488B30A" w14:textId="77777777" w:rsidR="00991A41" w:rsidRPr="006208CB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56"/>
                  </w:tblGrid>
                  <w:tr w:rsidR="00991A41" w14:paraId="59519044" w14:textId="77777777" w:rsidTr="00F73341">
                    <w:tc>
                      <w:tcPr>
                        <w:tcW w:w="3168" w:type="dxa"/>
                        <w:vAlign w:val="center"/>
                        <w:hideMark/>
                      </w:tcPr>
                      <w:p w14:paraId="4B49626B" w14:textId="3669C53F" w:rsidR="00991A41" w:rsidRPr="00F42DD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12C0C3E7" wp14:editId="0371C37A">
                              <wp:extent cx="1864995" cy="1391920"/>
                              <wp:effectExtent l="0" t="0" r="1905" b="0"/>
                              <wp:docPr id="1800009329" name="Picture 13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00009329" name=""/>
                                      <pic:cNvPicPr/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4995" cy="13919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991A41" w14:paraId="2775CB3D" w14:textId="77777777" w:rsidTr="00F73341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29186209" w14:textId="2F0AEC4B" w:rsidR="00991A41" w:rsidRPr="004E282D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Connector-3</w:t>
                        </w:r>
                      </w:p>
                    </w:tc>
                  </w:tr>
                </w:tbl>
                <w:p w14:paraId="6D02A013" w14:textId="77777777" w:rsidR="00991A41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991A41" w14:paraId="4541A979" w14:textId="77777777" w:rsidTr="00F7334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2F584814" w14:textId="19015091" w:rsidR="00991A41" w:rsidRPr="00F42DD1" w:rsidRDefault="00991A41" w:rsidP="00F7334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Connector-4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8"/>
                    <w:gridCol w:w="1846"/>
                  </w:tblGrid>
                  <w:tr w:rsidR="00991A41" w14:paraId="17800C1F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8D1FE55" w14:textId="5C42B860" w:rsidR="00991A41" w:rsidRPr="00BE6656" w:rsidRDefault="00991A41" w:rsidP="00F73341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B16DF44" w14:textId="06A817B7" w:rsidR="00991A41" w:rsidRPr="00154A1A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991A41" w14:paraId="3FD06492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266235B" w14:textId="38AF1480" w:rsidR="00991A41" w:rsidRDefault="00991A41" w:rsidP="00F7334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3675FBB" w14:textId="2FB235B6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265DC1A1" w14:textId="77777777" w:rsidR="00991A41" w:rsidRPr="006208CB" w:rsidRDefault="00991A41" w:rsidP="00F7334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56"/>
                  </w:tblGrid>
                  <w:tr w:rsidR="00991A41" w14:paraId="45292376" w14:textId="77777777" w:rsidTr="00F73341">
                    <w:tc>
                      <w:tcPr>
                        <w:tcW w:w="3168" w:type="dxa"/>
                        <w:vAlign w:val="center"/>
                        <w:hideMark/>
                      </w:tcPr>
                      <w:p w14:paraId="75D9F216" w14:textId="2BFB1411" w:rsidR="00991A41" w:rsidRPr="00F42DD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5A3D9170" wp14:editId="3D6915B0">
                              <wp:extent cx="1864995" cy="1391920"/>
                              <wp:effectExtent l="0" t="0" r="1905" b="0"/>
                              <wp:docPr id="1570050238" name="Picture 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70050238" name=""/>
                                      <pic:cNvPicPr/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4995" cy="13919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991A41" w14:paraId="48C07B56" w14:textId="77777777" w:rsidTr="00F73341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56424E3E" w14:textId="6779AFF9" w:rsidR="00991A41" w:rsidRPr="004E282D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Connector-4</w:t>
                        </w:r>
                      </w:p>
                    </w:tc>
                  </w:tr>
                </w:tbl>
                <w:p w14:paraId="1B4871C7" w14:textId="77777777" w:rsidR="00991A41" w:rsidRDefault="00991A41" w:rsidP="00F7334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1786557C" w14:textId="77777777" w:rsidR="00132707" w:rsidRDefault="00132707" w:rsidP="000A7C6B"/>
          <w:p w14:paraId="178A3E81" w14:textId="1E710316" w:rsidR="00EF37BF" w:rsidRPr="009C0A33" w:rsidRDefault="00EF37BF" w:rsidP="000A7C6B"/>
          <w:p w14:paraId="2ED95A39" w14:textId="77777777" w:rsidR="000F2729" w:rsidRDefault="000F2729" w:rsidP="000A7C6B"/>
          <w:p w14:paraId="63670B28" w14:textId="4B525CE4" w:rsidR="00E12C21" w:rsidRDefault="00991A41" w:rsidP="000A7C6B">
            <w:r>
              <w:rPr>
                <w:rStyle w:val="Strong"/>
              </w:rPr>
              <w:t>Pin/Bolt/Bearing Connector</w:t>
            </w:r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090"/>
              <w:gridCol w:w="3467"/>
              <w:gridCol w:w="3196"/>
            </w:tblGrid>
            <w:tr w:rsidR="00991A41" w:rsidRPr="000841BF" w14:paraId="099041EA" w14:textId="77777777" w:rsidTr="00991A4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5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0323DE31" w14:textId="0AD3A885" w:rsidR="00E12C21" w:rsidRPr="003E6C57" w:rsidRDefault="00991A41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3028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120FBD6B" w14:textId="6C6FBC65" w:rsidR="00E12C21" w:rsidRPr="003E6C57" w:rsidRDefault="00991A4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4290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00E26D85" w14:textId="03904042" w:rsidR="00E12C21" w:rsidRPr="003E6C57" w:rsidRDefault="00991A4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Strength Details</w:t>
                  </w:r>
                </w:p>
              </w:tc>
            </w:tr>
            <w:tr w:rsidR="00991A41" w:rsidRPr="000841BF" w14:paraId="08B153F7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5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7E3D6321" w14:textId="4AD6008F" w:rsidR="00E12C21" w:rsidRDefault="00991A41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0EE058BA" wp14:editId="37907F1C">
                        <wp:extent cx="2035175" cy="1518920"/>
                        <wp:effectExtent l="0" t="0" r="3175" b="5080"/>
                        <wp:docPr id="41852524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8525245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175" cy="1518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10EC61" w14:textId="573F7A52" w:rsidR="00E12C21" w:rsidRPr="000F2729" w:rsidRDefault="00991A41" w:rsidP="000A7C6B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Connector-1</w:t>
                  </w:r>
                </w:p>
              </w:tc>
              <w:tc>
                <w:tcPr>
                  <w:tcW w:w="3028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59"/>
                    <w:gridCol w:w="1478"/>
                  </w:tblGrid>
                  <w:tr w:rsidR="002E61D4" w14:paraId="7361971E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848F903" w14:textId="22DEA1AA" w:rsidR="002E61D4" w:rsidRPr="00BE6656" w:rsidRDefault="00991A41" w:rsidP="003F2268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285D5A2" w14:textId="51ECB001" w:rsidR="002E61D4" w:rsidRPr="002E61D4" w:rsidRDefault="00991A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991A41" w14:paraId="3C2BA584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2338E62" w14:textId="71799F01" w:rsidR="00991A41" w:rsidRDefault="00991A41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EEA437B" w14:textId="61D5D256" w:rsidR="00991A41" w:rsidRDefault="00991A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991A41" w14:paraId="74457E9D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C345E78" w14:textId="29173A6F" w:rsidR="00991A41" w:rsidRDefault="00991A41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018D8E5" w14:textId="7B296F4A" w:rsidR="00991A41" w:rsidRDefault="00991A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991A41" w14:paraId="2212C6BB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AE07EB3" w14:textId="455EC9A7" w:rsidR="00991A41" w:rsidRDefault="00991A41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1695C9C" w14:textId="606ADDB6" w:rsidR="00991A41" w:rsidRDefault="00991A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991A41" w14:paraId="25F801DA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6B6B221" w14:textId="366BBBF9" w:rsidR="00991A41" w:rsidRDefault="00991A41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9DC5D67" w14:textId="5E1706A3" w:rsidR="00991A41" w:rsidRDefault="00991A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991A41" w14:paraId="01831CD0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CCE1798" w14:textId="1DF519F4" w:rsidR="00991A41" w:rsidRDefault="00991A41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96C0EDE" w14:textId="5EF15692" w:rsidR="00991A41" w:rsidRDefault="00991A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991A41" w14:paraId="276749A7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951D0B9" w14:textId="408153AD" w:rsidR="00991A41" w:rsidRDefault="00991A41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2C129A3" w14:textId="3C73DCAE" w:rsidR="00991A41" w:rsidRDefault="00991A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01EF4FFD" w14:textId="77777777" w:rsidR="00E12C21" w:rsidRPr="00577134" w:rsidRDefault="00E12C2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47813CEF" w14:textId="77777777" w:rsidR="003319D9" w:rsidRDefault="003319D9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440B831A" w14:textId="613536E1" w:rsidR="00E12C21" w:rsidRPr="00577134" w:rsidRDefault="00991A41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991A41" w:rsidRPr="000841BF" w14:paraId="66183CFC" w14:textId="77777777" w:rsidTr="00991A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28775E27" w14:textId="4CFC329F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5437ACD8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663D337" w14:textId="5D4DDB5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EAA9EAD" w14:textId="1B501303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2962771" w14:textId="1F36E81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573F6AA" w14:textId="57D5332C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CCA9EB8" w14:textId="41478335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5D767D13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6EEB68D" w14:textId="5285D9E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DE487E" w14:textId="1D47265E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08FDA9E" w14:textId="4C2AA097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9C2DF3A" w14:textId="5FC73B7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-2.2874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3FA896A" w14:textId="47F95FA3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-2.2874</w:t>
                        </w:r>
                      </w:p>
                    </w:tc>
                  </w:tr>
                  <w:tr w:rsidR="00991A41" w14:paraId="354875AB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834DAD1" w14:textId="37D6F71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BB4A10" w14:textId="4CD107C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-1.9738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14FBE3" w14:textId="0A23B3B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-5.4127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101685" w14:textId="16B207D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63CCB1B" w14:textId="46E46C5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5.7614</w:t>
                        </w:r>
                      </w:p>
                    </w:tc>
                  </w:tr>
                  <w:tr w:rsidR="00991A41" w14:paraId="112E969B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9A9A76B" w14:textId="43546677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C887668" w14:textId="17EBB8E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335902" w14:textId="4920347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EEA8AC6" w14:textId="7389202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4.7885e-14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6DAC119" w14:textId="6EA2719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4.7885e-14</w:t>
                        </w:r>
                      </w:p>
                    </w:tc>
                  </w:tr>
                  <w:tr w:rsidR="00991A41" w14:paraId="720D8E77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24E7335" w14:textId="0D1F657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A6B7DB" w14:textId="08835D6C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0.016524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4E8334A" w14:textId="32A3A2A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0.056506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B04527B" w14:textId="4AA3667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FDD2627" w14:textId="799DB00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0.058873</w:t>
                        </w:r>
                      </w:p>
                    </w:tc>
                  </w:tr>
                </w:tbl>
                <w:p w14:paraId="25A92C61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79F128E0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146ACE0A" w14:textId="11C3ECB7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1DEFFFB0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06F01FD" w14:textId="1858443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DAC3522" w14:textId="1ED98BB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27F143E" w14:textId="7FA228E5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03885E3" w14:textId="43FE4DF6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3751693" w14:textId="740DB930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0EF1382F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B30C733" w14:textId="35E06CF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56B536" w14:textId="12D70475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E72AF9C" w14:textId="76264852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C7C918" w14:textId="6FC0197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-8.1281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B7A53E5" w14:textId="148C8D19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-8.1281</w:t>
                        </w:r>
                      </w:p>
                    </w:tc>
                  </w:tr>
                  <w:tr w:rsidR="00991A41" w14:paraId="65417B92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256F1F7" w14:textId="1C2E7C2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C8D69E6" w14:textId="3E5E0ED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5.2673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82455DF" w14:textId="396CB8D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1.7594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FF4A7E" w14:textId="1AFC867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0D98EA0" w14:textId="64BF8C6C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5.5534</w:t>
                        </w:r>
                      </w:p>
                    </w:tc>
                  </w:tr>
                  <w:tr w:rsidR="00991A41" w14:paraId="5F5EC74A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BB62C20" w14:textId="52103B1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6C78178" w14:textId="53B8FAE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BEBB21" w14:textId="7A7EB70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1D8EFF" w14:textId="6A3F6C9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4.8463e-14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7039457" w14:textId="1E35C4C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4.8463e-14</w:t>
                        </w:r>
                      </w:p>
                    </w:tc>
                  </w:tr>
                  <w:tr w:rsidR="00991A41" w14:paraId="24DD08BA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9399CAA" w14:textId="4EA4853C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3C158D" w14:textId="18983B7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-0.011985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6139C5D" w14:textId="232D466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0.090652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96262F8" w14:textId="1AF39E6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E7B8D00" w14:textId="0F1101A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0.091441</w:t>
                        </w:r>
                      </w:p>
                    </w:tc>
                  </w:tr>
                </w:tbl>
                <w:p w14:paraId="57051B32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15796E44" w14:textId="77777777" w:rsidTr="00F733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2B66E3C1" w14:textId="5E1EE16C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3EC8D8C9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53C3756" w14:textId="57D45B7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2239804" w14:textId="354D6F9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A8B86A6" w14:textId="1686168C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5B98D28" w14:textId="0EAC258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A69254D" w14:textId="1F785B20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45B498BF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A315A61" w14:textId="0224A865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2652065" w14:textId="29C74BB3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C987E69" w14:textId="3C274CCD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365312" w14:textId="63F9DFF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8.1281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1D939B" w14:textId="25F63AAB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8.1281</w:t>
                        </w:r>
                      </w:p>
                    </w:tc>
                  </w:tr>
                  <w:tr w:rsidR="00991A41" w14:paraId="38C07956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2074F87" w14:textId="4AFBA0B3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82EE3F" w14:textId="3250BF4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-5.2673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FAB8A2" w14:textId="5EC7E9B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-1.7594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89FF36" w14:textId="365E6EF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41084B8" w14:textId="5FD3F73C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5.5534</w:t>
                        </w:r>
                      </w:p>
                    </w:tc>
                  </w:tr>
                  <w:tr w:rsidR="00991A41" w14:paraId="48171037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0D89B06" w14:textId="37D5D8FC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0C01DC7" w14:textId="21F20E9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5434B02" w14:textId="5E25B46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1A18543" w14:textId="6786CA8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4.4326e-14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C8226CC" w14:textId="39157C1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4.4326e-14</w:t>
                        </w:r>
                      </w:p>
                    </w:tc>
                  </w:tr>
                  <w:tr w:rsidR="00991A41" w14:paraId="5CFBF5CE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2D7570D" w14:textId="4911D51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336251" w14:textId="4C29043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-0.0048462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04F9A0B" w14:textId="5C9272B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-0.040265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D53898" w14:textId="7946AE3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6E8D338" w14:textId="279568F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0.040556</w:t>
                        </w:r>
                      </w:p>
                    </w:tc>
                  </w:tr>
                </w:tbl>
                <w:p w14:paraId="3C549F8B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44EA0623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5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3A67BB2B" w14:textId="6E15C363" w:rsidR="00991A41" w:rsidRDefault="00991A41" w:rsidP="00F7334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3F596D6" wp14:editId="1BCA3644">
                        <wp:extent cx="2035175" cy="1518920"/>
                        <wp:effectExtent l="0" t="0" r="3175" b="5080"/>
                        <wp:docPr id="596181349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6181349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175" cy="1518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842ACD" w14:textId="7FF9528A" w:rsidR="00991A41" w:rsidRPr="000F2729" w:rsidRDefault="00991A41" w:rsidP="00F73341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Connector-2</w:t>
                  </w:r>
                </w:p>
              </w:tc>
              <w:tc>
                <w:tcPr>
                  <w:tcW w:w="3028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59"/>
                    <w:gridCol w:w="1478"/>
                  </w:tblGrid>
                  <w:tr w:rsidR="00991A41" w14:paraId="2C785ECD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16AD908" w14:textId="39197653" w:rsidR="00991A41" w:rsidRPr="00BE6656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B14EA96" w14:textId="20DD1C01" w:rsidR="00991A41" w:rsidRPr="002E61D4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991A41" w14:paraId="2032B220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065531F" w14:textId="53E83756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A328C07" w14:textId="0E9FC38C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991A41" w14:paraId="6ACCC921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5072B09" w14:textId="4D4CE9EE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F0AC24C" w14:textId="1AB71B84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991A41" w14:paraId="1F5E1066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BA28CDF" w14:textId="76A7D48B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6031589" w14:textId="1F91E13E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991A41" w14:paraId="3359A96C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B1D701A" w14:textId="11C5763E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362761A" w14:textId="5F55F27A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991A41" w14:paraId="7B8852C5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8288480" w14:textId="37DC4C8C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5702D58" w14:textId="19716FCD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991A41" w14:paraId="62039BD7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56584AA" w14:textId="3F7E7806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29F3D67" w14:textId="71CF4DC0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0D99DF0" w14:textId="77777777" w:rsidR="00991A41" w:rsidRPr="00577134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38CC515C" w14:textId="77777777" w:rsidR="00991A41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115A0121" w14:textId="06A8AEDC" w:rsidR="00991A41" w:rsidRPr="00577134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991A41" w:rsidRPr="000841BF" w14:paraId="67D09832" w14:textId="77777777" w:rsidTr="00991A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05A9A1D2" w14:textId="5458561E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6AD096F2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7B1A52B" w14:textId="1FB5B2F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51A3F15" w14:textId="19D01D6C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AF2E803" w14:textId="4F1567D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3BB9DB3" w14:textId="6EA63FC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F9D9100" w14:textId="522F4A9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4E801BD2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F3BBBF8" w14:textId="0393A69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A71541" w14:textId="0D845AF9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E71144" w14:textId="649D074D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8E2F74" w14:textId="3B76CD7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-6.2324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1BF2F22" w14:textId="6526A09C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-6.2324</w:t>
                        </w:r>
                      </w:p>
                    </w:tc>
                  </w:tr>
                  <w:tr w:rsidR="00991A41" w14:paraId="2C41EF7F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11C04E7" w14:textId="788DAEE7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F4FF8A" w14:textId="6E7BD6F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-4.1864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3FC2101" w14:textId="1FF2B61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-1.2741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8B1554" w14:textId="3D409401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4BE1BEC" w14:textId="717AC9A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4.376</w:t>
                        </w:r>
                      </w:p>
                    </w:tc>
                  </w:tr>
                  <w:tr w:rsidR="00991A41" w14:paraId="40A3E729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B56E7E6" w14:textId="6AE7F5D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00B441D" w14:textId="5FD04E0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40D30B" w14:textId="554DDFC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ED23EA" w14:textId="278E6D1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5.1269e-14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4879675" w14:textId="1DFD0EF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5.1269e-14</w:t>
                        </w:r>
                      </w:p>
                    </w:tc>
                  </w:tr>
                  <w:tr w:rsidR="00991A41" w14:paraId="2F7533C6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2BDEFF1" w14:textId="3E4FF25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BAAC4FE" w14:textId="1C1000E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0.0047929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543950" w14:textId="2CFF012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0.020975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278143" w14:textId="4DDBCBD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196C0F5" w14:textId="0429054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0.021516</w:t>
                        </w:r>
                      </w:p>
                    </w:tc>
                  </w:tr>
                </w:tbl>
                <w:p w14:paraId="23B8137E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29B4AB04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723912F8" w14:textId="32C060F6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1AE0DD89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299BB44" w14:textId="5C8D25A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EB1ED41" w14:textId="41C1CB7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AE7B060" w14:textId="32C52EB0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56643F2" w14:textId="085D685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F495222" w14:textId="12B6B50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29343DC4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F9F9BEC" w14:textId="236654F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2D8DB0" w14:textId="795B3589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A19ACB" w14:textId="18D1B985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BC08E8" w14:textId="2B9A685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-6.2324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DAE77BB" w14:textId="15EEC5A9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-6.2324</w:t>
                        </w:r>
                      </w:p>
                    </w:tc>
                  </w:tr>
                  <w:tr w:rsidR="00991A41" w14:paraId="464AAA79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8DB3D96" w14:textId="397ACF2E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DD66A86" w14:textId="376AEEC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-4.1864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C17803" w14:textId="1C5724A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-1.2741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25E30E" w14:textId="5626FFA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A84735D" w14:textId="312983D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4.376</w:t>
                        </w:r>
                      </w:p>
                    </w:tc>
                  </w:tr>
                  <w:tr w:rsidR="00991A41" w14:paraId="1D7F4C5D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DCC70EE" w14:textId="37A1535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lastRenderedPageBreak/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155771" w14:textId="43071C5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8C862FD" w14:textId="02D78A2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8A750D" w14:textId="21DCC641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5.4082e-14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B95859" w14:textId="2DAE604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5.4082e-14</w:t>
                        </w:r>
                      </w:p>
                    </w:tc>
                  </w:tr>
                  <w:tr w:rsidR="00991A41" w14:paraId="19C37C6C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DFE403E" w14:textId="7B88FCC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DF3517A" w14:textId="5156F57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0.0074695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89B60C" w14:textId="10141B5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-0.061265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019C69A" w14:textId="6E6ABB0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7E4A60F" w14:textId="0F956871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0.061719</w:t>
                        </w:r>
                      </w:p>
                    </w:tc>
                  </w:tr>
                </w:tbl>
                <w:p w14:paraId="5432535B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3752A4DF" w14:textId="77777777" w:rsidTr="00F733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2826C4F8" w14:textId="7B35E3AA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lastRenderedPageBreak/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2AFEF1CB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25F2EDD" w14:textId="0D87077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895CD25" w14:textId="098FCB0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5EBDDD5" w14:textId="2671FD4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4AA029B" w14:textId="3423BB9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932C00F" w14:textId="23C4CE35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130258CC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18EB36B" w14:textId="1B1CAA3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85CBF7" w14:textId="7B073C9B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EE9021" w14:textId="09DFF85C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01C342F" w14:textId="06D459F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1.308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50A9BA8" w14:textId="60E6622C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1.308</w:t>
                        </w:r>
                      </w:p>
                    </w:tc>
                  </w:tr>
                  <w:tr w:rsidR="00991A41" w14:paraId="0A88A333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312C6FF" w14:textId="36E98796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268E9F2" w14:textId="380357D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-1.0284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E3C36E" w14:textId="734D9E7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-4.0258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5CD169F" w14:textId="03C5CA8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7E9AC6C" w14:textId="55F82C0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4.1551</w:t>
                        </w:r>
                      </w:p>
                    </w:tc>
                  </w:tr>
                  <w:tr w:rsidR="00991A41" w14:paraId="2C8E392C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6FE39CC" w14:textId="6734113E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FBFC02" w14:textId="5386639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FFBBB6" w14:textId="65A6AF0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D0E691" w14:textId="46959B5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5.3767e-14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2A4461" w14:textId="74749BB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5.3767e-14</w:t>
                        </w:r>
                      </w:p>
                    </w:tc>
                  </w:tr>
                  <w:tr w:rsidR="00991A41" w14:paraId="3A5F0385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433E121" w14:textId="6A16E380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5093C5" w14:textId="0B228BB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-0.012048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F41ABCE" w14:textId="475648F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-0.037041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568E35D" w14:textId="5439032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3E7456B" w14:textId="2A3A61C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0.038951</w:t>
                        </w:r>
                      </w:p>
                    </w:tc>
                  </w:tr>
                </w:tbl>
                <w:p w14:paraId="5C154706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0C406F82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5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371D7547" w14:textId="0C4D5EC9" w:rsidR="00991A41" w:rsidRDefault="00991A41" w:rsidP="00F7334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F39F49A" wp14:editId="4412AED7">
                        <wp:extent cx="2035175" cy="1518920"/>
                        <wp:effectExtent l="0" t="0" r="3175" b="5080"/>
                        <wp:docPr id="394544161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4544161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175" cy="1518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29053B" w14:textId="4FDADC1C" w:rsidR="00991A41" w:rsidRPr="000F2729" w:rsidRDefault="00991A41" w:rsidP="00F73341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Connector-3</w:t>
                  </w:r>
                </w:p>
              </w:tc>
              <w:tc>
                <w:tcPr>
                  <w:tcW w:w="3028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59"/>
                    <w:gridCol w:w="1478"/>
                  </w:tblGrid>
                  <w:tr w:rsidR="00991A41" w14:paraId="77AA64FE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0BA5325" w14:textId="1027749F" w:rsidR="00991A41" w:rsidRPr="00BE6656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7147A73" w14:textId="54B1A0E5" w:rsidR="00991A41" w:rsidRPr="002E61D4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991A41" w14:paraId="18EE4E63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390FFD0" w14:textId="0941D840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CB28D94" w14:textId="3E11D023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991A41" w14:paraId="12BA9B9B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2516D87" w14:textId="1BF047CD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8E3B59A" w14:textId="6BFF49AE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991A41" w14:paraId="05095E53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BE6790A" w14:textId="5374505F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3BE427D" w14:textId="303C2B86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991A41" w14:paraId="1FF196DF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D0FE958" w14:textId="1235B1B2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677E0A2" w14:textId="30EEB47C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991A41" w14:paraId="7B164C29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9FD712C" w14:textId="2174BFE6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AEB9740" w14:textId="16F2AFE7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991A41" w14:paraId="107BDE04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B35DD7C" w14:textId="7B00FD0A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C7E9DE3" w14:textId="6FF874AC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EF14E98" w14:textId="77777777" w:rsidR="00991A41" w:rsidRPr="00577134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42606CED" w14:textId="77777777" w:rsidR="00991A41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083FA242" w14:textId="1A671592" w:rsidR="00991A41" w:rsidRPr="00577134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991A41" w:rsidRPr="000841BF" w14:paraId="1164CC78" w14:textId="77777777" w:rsidTr="00991A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617DD906" w14:textId="1AE7A5CE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2307F914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3FBA0A2" w14:textId="3549B7B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74E3E71" w14:textId="20E5D45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FBE5BDA" w14:textId="046950C4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4D69C20" w14:textId="1C5D1B9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830610C" w14:textId="66FE4BF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115BD555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3EB4771" w14:textId="0FE5D2D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205EFD" w14:textId="1F4AC2C1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E8FECF" w14:textId="284701D7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D83F815" w14:textId="71547C7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-2.388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AD10FE7" w14:textId="6B3A09C1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-2.388</w:t>
                        </w:r>
                      </w:p>
                    </w:tc>
                  </w:tr>
                  <w:tr w:rsidR="00991A41" w14:paraId="2FA1C854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81787CF" w14:textId="6C8F0CA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9C1E8EA" w14:textId="46E5C0E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8.1801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F11353F" w14:textId="7726548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5.7623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347C5E" w14:textId="1485AD7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293EAC0" w14:textId="675D645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10.006</w:t>
                        </w:r>
                      </w:p>
                    </w:tc>
                  </w:tr>
                  <w:tr w:rsidR="00991A41" w14:paraId="4E8794B8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E13B81B" w14:textId="4261494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58ACECE" w14:textId="294450D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92C9D5C" w14:textId="3CDDA56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F9DBB2C" w14:textId="1E1FA98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9.789e-14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1225E46" w14:textId="3FB7679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9.789e-14</w:t>
                        </w:r>
                      </w:p>
                    </w:tc>
                  </w:tr>
                  <w:tr w:rsidR="00991A41" w14:paraId="2EA1C1AF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5B4B9D6" w14:textId="0E90148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4A0814" w14:textId="4870D44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-0.0019879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24D018" w14:textId="2B8CF2C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-0.018697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4FE09E" w14:textId="594A723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668D434" w14:textId="180D85F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0.018803</w:t>
                        </w:r>
                      </w:p>
                    </w:tc>
                  </w:tr>
                </w:tbl>
                <w:p w14:paraId="0B13CB24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11826E88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05AAB570" w14:textId="0428A925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471AC151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0FF4AA8" w14:textId="036EBA4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CDFAEA6" w14:textId="420E6E07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C3C092D" w14:textId="17603B8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638AD61" w14:textId="7416054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7605E9E" w14:textId="2888C1E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08FFEF82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8772C3F" w14:textId="607309E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E95556" w14:textId="715D8DA8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7BA607" w14:textId="66E19821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9D0F97" w14:textId="5342B4FC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-2.388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66C04C5" w14:textId="6CC7A556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-2.388</w:t>
                        </w:r>
                      </w:p>
                    </w:tc>
                  </w:tr>
                  <w:tr w:rsidR="00991A41" w14:paraId="6E47AC73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46E2649" w14:textId="4EAFA04E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BFA9AB" w14:textId="42A5A9B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8.1801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DCD55F" w14:textId="686D12C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5.7623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F26598" w14:textId="3B76E7D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3304805" w14:textId="5BA9D54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10.006</w:t>
                        </w:r>
                      </w:p>
                    </w:tc>
                  </w:tr>
                  <w:tr w:rsidR="00991A41" w14:paraId="153A4631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59559DF" w14:textId="77A378F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DA59821" w14:textId="5564EAF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4C9F4D8" w14:textId="1B97893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2C2C78E" w14:textId="1F7790E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9.3749e-14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56E5832" w14:textId="48FF58F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9.3749e-14</w:t>
                        </w:r>
                      </w:p>
                    </w:tc>
                  </w:tr>
                  <w:tr w:rsidR="00991A41" w14:paraId="4577B1A9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1E2D587" w14:textId="1BE7863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26834C" w14:textId="1C150CC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-0.054848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E87B9C6" w14:textId="6E98007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0.09938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EEBF7E" w14:textId="58579F3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D350118" w14:textId="3483D8B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0.11351</w:t>
                        </w:r>
                      </w:p>
                    </w:tc>
                  </w:tr>
                </w:tbl>
                <w:p w14:paraId="5D93FDF4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11981440" w14:textId="77777777" w:rsidTr="00F733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E4B24F0" w14:textId="36E2D0D2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741D82CA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3D4F12A" w14:textId="46ACE3D0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B34BA44" w14:textId="7F53026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0DA8CA9" w14:textId="0C74501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B52ED95" w14:textId="42125EE4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7716432" w14:textId="07E6D0D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5869CF64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B2F7B2A" w14:textId="575ADD9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94D6CB" w14:textId="5DE60C29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401101A" w14:textId="4901FBAA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D36D91" w14:textId="36F4111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2.7904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51F2F63" w14:textId="78BCED3B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2.7904</w:t>
                        </w:r>
                      </w:p>
                    </w:tc>
                  </w:tr>
                  <w:tr w:rsidR="00991A41" w14:paraId="2753FDC0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B14C40F" w14:textId="5C3A830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B254EE" w14:textId="4BC2241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5.8166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271145D" w14:textId="71EFAA8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5.1596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270ED3" w14:textId="126DAF8C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07082BA" w14:textId="14F451D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7.7752</w:t>
                        </w:r>
                      </w:p>
                    </w:tc>
                  </w:tr>
                  <w:tr w:rsidR="00991A41" w14:paraId="6DB0C878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F92BBD3" w14:textId="3207905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B3C85E9" w14:textId="67383C7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EA2A04" w14:textId="7375185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15AA45C" w14:textId="6E33C3C1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8.5747e-14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D602D24" w14:textId="52E9B09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8.5747e-14</w:t>
                        </w:r>
                      </w:p>
                    </w:tc>
                  </w:tr>
                  <w:tr w:rsidR="00991A41" w14:paraId="43B370BF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E908773" w14:textId="55F92FD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A9136F" w14:textId="53AC5C5C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-0.0023396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5B35D6" w14:textId="166023C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0.021277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2D022B" w14:textId="0149EB9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DB92AFF" w14:textId="0BDF558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0.021406</w:t>
                        </w:r>
                      </w:p>
                    </w:tc>
                  </w:tr>
                </w:tbl>
                <w:p w14:paraId="6E4614C7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0454BA1E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5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61E7372F" w14:textId="4211B6E5" w:rsidR="00991A41" w:rsidRDefault="00991A41" w:rsidP="00F7334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3CA23DC1" wp14:editId="0EA75273">
                        <wp:extent cx="2035175" cy="1518920"/>
                        <wp:effectExtent l="0" t="0" r="3175" b="5080"/>
                        <wp:docPr id="1178638261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8638261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175" cy="1518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E3CE9E0" w14:textId="74EB4800" w:rsidR="00991A41" w:rsidRPr="000F2729" w:rsidRDefault="00991A41" w:rsidP="00F73341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Connector-4</w:t>
                  </w:r>
                </w:p>
              </w:tc>
              <w:tc>
                <w:tcPr>
                  <w:tcW w:w="3028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59"/>
                    <w:gridCol w:w="1478"/>
                  </w:tblGrid>
                  <w:tr w:rsidR="00991A41" w14:paraId="18D2F604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1E5347C" w14:textId="0CAAD43D" w:rsidR="00991A41" w:rsidRPr="00BE6656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11B2122" w14:textId="109CDA37" w:rsidR="00991A41" w:rsidRPr="002E61D4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991A41" w14:paraId="189EDB78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183EA15" w14:textId="215648A3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CB7F780" w14:textId="062D57FB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991A41" w14:paraId="61758DC8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C8CD86C" w14:textId="75CD1109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2577D7A" w14:textId="57138F3D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991A41" w14:paraId="072AE315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E390BB0" w14:textId="13564C36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D8234A7" w14:textId="70B67434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991A41" w14:paraId="5573130D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43DB26C" w14:textId="3AAECBFD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DF2C4C2" w14:textId="5ED482D3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991A41" w14:paraId="1F0443AA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E06198D" w14:textId="01A48D27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B0F24D1" w14:textId="20C7D415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991A41" w14:paraId="7466ABAC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4D5C0BF" w14:textId="21D4DA60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750089A" w14:textId="7DCA5622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7034A7B4" w14:textId="77777777" w:rsidR="00991A41" w:rsidRPr="00577134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78B3C34B" w14:textId="77777777" w:rsidR="00991A41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23580F6E" w14:textId="70D3E991" w:rsidR="00991A41" w:rsidRPr="00577134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991A41" w:rsidRPr="000841BF" w14:paraId="20C9F032" w14:textId="77777777" w:rsidTr="00991A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0019B34A" w14:textId="7DFD35FF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479F6960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4FFD148" w14:textId="7ED7D81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lastRenderedPageBreak/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50CA83A" w14:textId="2758429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19E7DEE" w14:textId="1558139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851EA87" w14:textId="57C9B4E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99F196E" w14:textId="10811C9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6721C354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99A6E9A" w14:textId="720D43C4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91E4E9" w14:textId="14E66347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C0785C1" w14:textId="45C17DE4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A2FF0D" w14:textId="5443EA9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-2.2071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31F6992" w14:textId="379BE60F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-2.2071</w:t>
                        </w:r>
                      </w:p>
                    </w:tc>
                  </w:tr>
                  <w:tr w:rsidR="00991A41" w14:paraId="561344BC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E3EEC39" w14:textId="3C40D0D7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F90F76" w14:textId="1D989B3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4.6516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3D30A04" w14:textId="0286DE3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3.8315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3427BB" w14:textId="0B0823B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5E4D02E" w14:textId="524F431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6.0264</w:t>
                        </w:r>
                      </w:p>
                    </w:tc>
                  </w:tr>
                  <w:tr w:rsidR="00991A41" w14:paraId="79598E65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7160BDB" w14:textId="7BB8C04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D1AB4D" w14:textId="79B68E3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A55B2D" w14:textId="6B7A7CA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BA79BA5" w14:textId="550D77D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8.5446e-14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80B0207" w14:textId="00BC986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8.5446e-14</w:t>
                        </w:r>
                      </w:p>
                    </w:tc>
                  </w:tr>
                  <w:tr w:rsidR="00991A41" w14:paraId="1D3462FE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590C639" w14:textId="7DC671A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113687" w14:textId="4103FE0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0.0011299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56586E6" w14:textId="5134EF8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-0.017121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F505B0" w14:textId="76D6664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E80C7F" w14:textId="1A1EE09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0.017158</w:t>
                        </w:r>
                      </w:p>
                    </w:tc>
                  </w:tr>
                </w:tbl>
                <w:p w14:paraId="154F5DB0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5F79F249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734F232B" w14:textId="38B0B8F4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lastRenderedPageBreak/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0B814991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E05109F" w14:textId="1278D09A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35B8218" w14:textId="2BC37CD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89AC6DB" w14:textId="078D816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4CBAE3A" w14:textId="2201ED8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4E7CBC6" w14:textId="5C96CAC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52282992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9F002F5" w14:textId="3AAFD68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AE758E" w14:textId="52C0F61B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AE08880" w14:textId="69EA9A0C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2E16E05" w14:textId="5FE6E31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-1.7826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D466F49" w14:textId="6777FE08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-1.7826</w:t>
                        </w:r>
                      </w:p>
                    </w:tc>
                  </w:tr>
                  <w:tr w:rsidR="00991A41" w14:paraId="1C694DBC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1B7E7BC" w14:textId="0ED7EEF4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741F64E" w14:textId="0CF6CF5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-6.314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92F477" w14:textId="737C5DF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-4.2446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B942CF" w14:textId="052DE37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644E747" w14:textId="4C7CF79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7.6081</w:t>
                        </w:r>
                      </w:p>
                    </w:tc>
                  </w:tr>
                  <w:tr w:rsidR="00991A41" w14:paraId="133C91DA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C2A6011" w14:textId="15B4105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0B45766" w14:textId="37E2CF2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89BB33" w14:textId="1331582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BDF5084" w14:textId="670F428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9.1797e-14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120D29C" w14:textId="4F7832F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9.1797e-14</w:t>
                        </w:r>
                      </w:p>
                    </w:tc>
                  </w:tr>
                  <w:tr w:rsidR="00991A41" w14:paraId="3C33AA5B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E925F11" w14:textId="251B4857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55B551" w14:textId="22B2FEE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0.039748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19A95D" w14:textId="47EADBA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-0.076997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830C75" w14:textId="17FA9FA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081BCC4" w14:textId="04CB32F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0.086651</w:t>
                        </w:r>
                      </w:p>
                    </w:tc>
                  </w:tr>
                </w:tbl>
                <w:p w14:paraId="69CFAF03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4B0B5D54" w14:textId="77777777" w:rsidTr="00F733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60A7C17" w14:textId="784BA02A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312E2D92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B475592" w14:textId="76EE94A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AAAAC5E" w14:textId="2C119E46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0A33BF5" w14:textId="62BB227E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1400D7B" w14:textId="3940B98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151FB9B" w14:textId="0174522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434C4A9F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396FFB9" w14:textId="6E976E0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DD3332" w14:textId="5863D7EA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B0200F2" w14:textId="1D1CCB42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EB2073" w14:textId="5FCFCAF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1.7826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548C221" w14:textId="318B067C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1.7826</w:t>
                        </w:r>
                      </w:p>
                    </w:tc>
                  </w:tr>
                  <w:tr w:rsidR="00991A41" w14:paraId="3FD49DE0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4206D70" w14:textId="5AB963F4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B132F8A" w14:textId="153C6FB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6.314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139069" w14:textId="4A96A4C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4.2446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B97C65C" w14:textId="103C7CA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8A1BCCC" w14:textId="7B87C18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7.6081</w:t>
                        </w:r>
                      </w:p>
                    </w:tc>
                  </w:tr>
                  <w:tr w:rsidR="00991A41" w14:paraId="21A2E55A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9C68F6F" w14:textId="01457CE6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79595D" w14:textId="61D536C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65F58F" w14:textId="4BA45FF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8A78AB" w14:textId="7C0277F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9.4756e-14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4440C90" w14:textId="05C06A5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9.4756e-14</w:t>
                        </w:r>
                      </w:p>
                    </w:tc>
                  </w:tr>
                  <w:tr w:rsidR="00991A41" w14:paraId="429B5205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8D66D33" w14:textId="5BA657D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528417A" w14:textId="1783CA2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0.001432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464BA38" w14:textId="35EE790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0.015739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48A21B" w14:textId="18A6EDD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87F9C49" w14:textId="56FF568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0.015804</w:t>
                        </w:r>
                      </w:p>
                    </w:tc>
                  </w:tr>
                </w:tbl>
                <w:p w14:paraId="60D79F69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159F2B0F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5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3EF9E645" w14:textId="061E4A56" w:rsidR="00991A41" w:rsidRDefault="00991A41" w:rsidP="00F7334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316878E" wp14:editId="1F43FF56">
                        <wp:extent cx="2035175" cy="1518920"/>
                        <wp:effectExtent l="0" t="0" r="3175" b="5080"/>
                        <wp:docPr id="1570598167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70598167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175" cy="1518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03B5FE" w14:textId="7F84AB3E" w:rsidR="00991A41" w:rsidRPr="000F2729" w:rsidRDefault="00991A41" w:rsidP="00F73341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Connector-5</w:t>
                  </w:r>
                </w:p>
              </w:tc>
              <w:tc>
                <w:tcPr>
                  <w:tcW w:w="3028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59"/>
                    <w:gridCol w:w="1478"/>
                  </w:tblGrid>
                  <w:tr w:rsidR="00991A41" w14:paraId="5823EE27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D698B57" w14:textId="14BEF0CD" w:rsidR="00991A41" w:rsidRPr="00BE6656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513800C" w14:textId="7C289B45" w:rsidR="00991A41" w:rsidRPr="002E61D4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991A41" w14:paraId="4B58BF04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C6B2D64" w14:textId="26A4C8F5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6B93CA7" w14:textId="1ABE23F1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991A41" w14:paraId="64924A13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A29AF3F" w14:textId="5B30AA3F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C34E718" w14:textId="75000993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991A41" w14:paraId="37655B21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3E7A2B7" w14:textId="4665DFEC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85A330C" w14:textId="4D4C3FE5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991A41" w14:paraId="20F63D7C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BC076DE" w14:textId="21A1787E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19D0C86" w14:textId="4A984753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991A41" w14:paraId="19FBCCC6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5FD2469" w14:textId="6BEB891D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B6AC45D" w14:textId="45F81EC9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991A41" w14:paraId="0994C90A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67B4506" w14:textId="2BF144C6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213B85E" w14:textId="61E825FC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757424EF" w14:textId="77777777" w:rsidR="00991A41" w:rsidRPr="00577134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13FB811D" w14:textId="77777777" w:rsidR="00991A41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3294E843" w14:textId="622E266A" w:rsidR="00991A41" w:rsidRPr="00577134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991A41" w:rsidRPr="000841BF" w14:paraId="4DD1841C" w14:textId="77777777" w:rsidTr="00991A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647A0C05" w14:textId="3B6BA21E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07DE868A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92C19EC" w14:textId="7C6393B4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BEB581C" w14:textId="428556B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EA02129" w14:textId="26BD3205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024E675" w14:textId="54ED732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2A9D1B3" w14:textId="63EF7D9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1E4D1748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EDC0CAF" w14:textId="235652F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DF8A63" w14:textId="1B921796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CCCD8B2" w14:textId="5BBD8817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A2119C" w14:textId="487FB3D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11.762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98A6B90" w14:textId="65AFD093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11.762</w:t>
                        </w:r>
                      </w:p>
                    </w:tc>
                  </w:tr>
                  <w:tr w:rsidR="00991A41" w14:paraId="6D89AA55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7154ADA" w14:textId="555868D4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6E56370" w14:textId="3BBA60DC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9.8664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249C27" w14:textId="7822BB9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59.092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C873D30" w14:textId="6782E691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B433D0B" w14:textId="23D445BC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59.91</w:t>
                        </w:r>
                      </w:p>
                    </w:tc>
                  </w:tr>
                  <w:tr w:rsidR="00991A41" w14:paraId="3B30E7B3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E454F9B" w14:textId="5E359997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40BA1FB" w14:textId="49520E5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D520EA0" w14:textId="6BFD33A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07CDF1" w14:textId="6BB3D79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1.6463e-13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6746AC6" w14:textId="6D62F68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1.6463e-13</w:t>
                        </w:r>
                      </w:p>
                    </w:tc>
                  </w:tr>
                  <w:tr w:rsidR="00991A41" w14:paraId="71881778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D4F2877" w14:textId="0CF93815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0D01EB8" w14:textId="4FE9226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-0.84367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37493E" w14:textId="3DDA43D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0.14284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301A58A" w14:textId="7968F78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1388D0F" w14:textId="4AEBE16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0.85567</w:t>
                        </w:r>
                      </w:p>
                    </w:tc>
                  </w:tr>
                </w:tbl>
                <w:p w14:paraId="0E82DFD4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3EA1C6BB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0645DEE7" w14:textId="655D0556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19923823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184F96B" w14:textId="46B824B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5614BE0" w14:textId="2743C9AE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0A8873A" w14:textId="14E4FB1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C586E0B" w14:textId="75D869F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782A21E" w14:textId="2119FA4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0A5A97D4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9804506" w14:textId="294842E7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8E4B465" w14:textId="0246ADAD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E96FE4" w14:textId="3F99657F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765892" w14:textId="3C4DC58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20.411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D308B3E" w14:textId="4D197E80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20.411</w:t>
                        </w:r>
                      </w:p>
                    </w:tc>
                  </w:tr>
                  <w:tr w:rsidR="00991A41" w14:paraId="48473C79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6DEC221" w14:textId="6FE7C2F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CA7196" w14:textId="2930B70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-51.489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745C3D" w14:textId="4CEB8F31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-255.28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035458" w14:textId="03E1355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4C7990D" w14:textId="71C87C6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260.42</w:t>
                        </w:r>
                      </w:p>
                    </w:tc>
                  </w:tr>
                  <w:tr w:rsidR="00991A41" w14:paraId="68469874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E614C96" w14:textId="77538416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C3C660" w14:textId="59FF3A0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29E06FA" w14:textId="2F62DA8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37E5DD7" w14:textId="7E65D2F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1.689e-13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1E2E3B6" w14:textId="235B45D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1.689e-13</w:t>
                        </w:r>
                      </w:p>
                    </w:tc>
                  </w:tr>
                  <w:tr w:rsidR="00991A41" w14:paraId="4238BA3B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278A738" w14:textId="154D4333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B3CE36" w14:textId="5017C63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3.0456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FAB04D" w14:textId="3B1CA2F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-0.6975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4A6D24" w14:textId="54A3EBC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749B885" w14:textId="2F988D7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3.1244</w:t>
                        </w:r>
                      </w:p>
                    </w:tc>
                  </w:tr>
                </w:tbl>
                <w:p w14:paraId="507F4C5F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4370DBD2" w14:textId="77777777" w:rsidTr="00F733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AE54FE0" w14:textId="4750B9ED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59CAF5B1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A36080A" w14:textId="495E3DA6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5DF1BEF" w14:textId="4491BB4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B3F716B" w14:textId="698CBA40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BEF0EA7" w14:textId="5798984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D121561" w14:textId="6077EBA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22CA908C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A405DC4" w14:textId="56CE9105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5A1991" w14:textId="4E3CD35B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593C910" w14:textId="245D44A0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95282F" w14:textId="1141F83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-20.411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2333D7C" w14:textId="43BA361E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-20.411</w:t>
                        </w:r>
                      </w:p>
                    </w:tc>
                  </w:tr>
                  <w:tr w:rsidR="00991A41" w14:paraId="26F37CF0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AECB291" w14:textId="660CC4F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58B451C" w14:textId="12ED70B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51.489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AE7143F" w14:textId="3A0A7B7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255.28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E007CE4" w14:textId="3F2F73A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3C42605" w14:textId="1A7484F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260.42</w:t>
                        </w:r>
                      </w:p>
                    </w:tc>
                  </w:tr>
                  <w:tr w:rsidR="00991A41" w14:paraId="3D7F3F46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1EDF92C" w14:textId="55AB29A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7CD1C4" w14:textId="2269177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C8842AB" w14:textId="34B56A5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725444" w14:textId="2EBCB9E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1.3824e-13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7178CBE" w14:textId="1935E01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1.3824e-13</w:t>
                        </w:r>
                      </w:p>
                    </w:tc>
                  </w:tr>
                  <w:tr w:rsidR="00991A41" w14:paraId="39E12D3B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59E80C5" w14:textId="0E9106F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CBF09E3" w14:textId="6CC576C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1.8126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EB4147" w14:textId="6E6B18A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-0.28236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340548" w14:textId="1D9D561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1BB4F61" w14:textId="37FDB78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1.8344</w:t>
                        </w:r>
                      </w:p>
                    </w:tc>
                  </w:tr>
                </w:tbl>
                <w:p w14:paraId="5017FDCF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0EB0C7D9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5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227E768B" w14:textId="3E3FC700" w:rsidR="00991A41" w:rsidRDefault="00991A41" w:rsidP="00F7334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2FC2145B" wp14:editId="3ECED166">
                        <wp:extent cx="2035175" cy="1518920"/>
                        <wp:effectExtent l="0" t="0" r="3175" b="5080"/>
                        <wp:docPr id="502256656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2256656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175" cy="1518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967C86" w14:textId="58B59C61" w:rsidR="00991A41" w:rsidRPr="000F2729" w:rsidRDefault="00991A41" w:rsidP="00F73341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Connector-6</w:t>
                  </w:r>
                </w:p>
              </w:tc>
              <w:tc>
                <w:tcPr>
                  <w:tcW w:w="3028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59"/>
                    <w:gridCol w:w="1478"/>
                  </w:tblGrid>
                  <w:tr w:rsidR="00991A41" w14:paraId="79BD0EA5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0340C33" w14:textId="45952F43" w:rsidR="00991A41" w:rsidRPr="00BE6656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7C4F378" w14:textId="0742F0F7" w:rsidR="00991A41" w:rsidRPr="002E61D4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991A41" w14:paraId="79FCE15A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CC3FEAC" w14:textId="755E3EEA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60DC9A1" w14:textId="3BA095B6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991A41" w14:paraId="5B6E171B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C44857D" w14:textId="2979563B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BC1F8AE" w14:textId="2EEDCCBB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991A41" w14:paraId="12C764F1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2072A7E" w14:textId="06783EE1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7F5FBBD" w14:textId="4E110299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991A41" w14:paraId="0984B51C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A7298CA" w14:textId="4324BAA7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95C6B15" w14:textId="73197D72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991A41" w14:paraId="3CB097B2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1CDC5BE" w14:textId="5DB86D7D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E27ECB4" w14:textId="074D4ED9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991A41" w14:paraId="030A7690" w14:textId="77777777" w:rsidTr="00F733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03D6B0F" w14:textId="43731E12" w:rsidR="00991A41" w:rsidRDefault="00991A41" w:rsidP="00F73341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F40C676" w14:textId="32557561" w:rsidR="00991A41" w:rsidRDefault="00991A41" w:rsidP="00F7334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64E7B7CA" w14:textId="77777777" w:rsidR="00991A41" w:rsidRPr="00577134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5D6B3A56" w14:textId="77777777" w:rsidR="00991A41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75A9D080" w14:textId="6A2EFBF5" w:rsidR="00991A41" w:rsidRPr="00577134" w:rsidRDefault="00991A41" w:rsidP="00F7334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991A41" w:rsidRPr="000841BF" w14:paraId="17035A6E" w14:textId="77777777" w:rsidTr="00991A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A887839" w14:textId="2B618BE6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0334E714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078F9C7" w14:textId="495F462C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C12FD51" w14:textId="0352D2B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F8CE4D7" w14:textId="7E7565D1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B33F2D5" w14:textId="5FA77436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2F7B057" w14:textId="59A5C13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05C32519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F91AC34" w14:textId="769669B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2881ABD" w14:textId="0026D47C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7698F5" w14:textId="10901273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2D6AFBE" w14:textId="33B8BA3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-12.016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120E378" w14:textId="3D5DE8B0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12.016</w:t>
                        </w:r>
                      </w:p>
                    </w:tc>
                  </w:tr>
                  <w:tr w:rsidR="00991A41" w14:paraId="56BA3AFF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65DF4EB" w14:textId="41762F24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D89AFD0" w14:textId="6DFB3E2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7.8852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2AB39A" w14:textId="5A8B982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61.841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F38EA4B" w14:textId="385A2A6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58126CC" w14:textId="7619776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62.342</w:t>
                        </w:r>
                      </w:p>
                    </w:tc>
                  </w:tr>
                  <w:tr w:rsidR="00991A41" w14:paraId="06D5D088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4E73022" w14:textId="53ADB25E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2E3A2E" w14:textId="49A0AC7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C7AC888" w14:textId="340650A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D6BF0BC" w14:textId="7150688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1.6754e-13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0FF225A" w14:textId="34C647A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-1.6754e-13</w:t>
                        </w:r>
                      </w:p>
                    </w:tc>
                  </w:tr>
                  <w:tr w:rsidR="00991A41" w14:paraId="2E55ADC3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F0F498B" w14:textId="27F7DD85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853B6E" w14:textId="6AF9FC5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0.88435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A45ADF2" w14:textId="1351E12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-0.11131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2F0596" w14:textId="47378FA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CF6422E" w14:textId="398FB90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0.89133</w:t>
                        </w:r>
                      </w:p>
                    </w:tc>
                  </w:tr>
                </w:tbl>
                <w:p w14:paraId="2A72F3E5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3CE73311" w14:textId="77777777" w:rsidTr="00991A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DAD383A" w14:textId="3D9A8F0C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3DFD3A6E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952D653" w14:textId="44B92510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9F4EC0B" w14:textId="767628C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4103D2F" w14:textId="6F9F986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E081017" w14:textId="149D52AD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65DF7ED" w14:textId="378EDCB6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7BB8FCB9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6B7670D" w14:textId="296E423F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F93670" w14:textId="6A8707E6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AA42EC" w14:textId="12F9ECE5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D64894" w14:textId="74A2224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-20.584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AB1E5E" w14:textId="0E722F5A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20.584</w:t>
                        </w:r>
                      </w:p>
                    </w:tc>
                  </w:tr>
                  <w:tr w:rsidR="00991A41" w14:paraId="399FCC54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3148961" w14:textId="426E74E7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E707A3" w14:textId="2287993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-55.616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B1CB0EF" w14:textId="470D778C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-262.09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BCADEB" w14:textId="6AB001E9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F68FC31" w14:textId="7D462F7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267.92</w:t>
                        </w:r>
                      </w:p>
                    </w:tc>
                  </w:tr>
                  <w:tr w:rsidR="00991A41" w14:paraId="0AE9420B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71641C3" w14:textId="31976023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BE583EB" w14:textId="174FE4C7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F02C369" w14:textId="6F08536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0F627F" w14:textId="2D74573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1.7168e-13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1426354" w14:textId="634350EB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-1.7168e-13</w:t>
                        </w:r>
                      </w:p>
                    </w:tc>
                  </w:tr>
                  <w:tr w:rsidR="00991A41" w14:paraId="228E3710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F4FB871" w14:textId="44E31E8E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0638AC9" w14:textId="5817FAD6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-3.1296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D022A7" w14:textId="2AFEC7FF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0.74062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CCE2E24" w14:textId="0B4B5CD4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CCD143D" w14:textId="6534E6A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3.216</w:t>
                        </w:r>
                      </w:p>
                    </w:tc>
                  </w:tr>
                </w:tbl>
                <w:p w14:paraId="02C439B9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991A41" w:rsidRPr="000841BF" w14:paraId="10B0EC77" w14:textId="77777777" w:rsidTr="00F7334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63A1E432" w14:textId="4708F8A2" w:rsidR="00991A41" w:rsidRPr="000F054F" w:rsidRDefault="00991A41" w:rsidP="00F73341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991A41" w14:paraId="6C2106FA" w14:textId="77777777" w:rsidTr="00F73341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4BC4BFF" w14:textId="6769F144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6BC5CD0" w14:textId="16737D08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34175FA" w14:textId="296CCFCE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157A633" w14:textId="41D9B1B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A8FDD14" w14:textId="4F831E59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991A41" w14:paraId="577494F8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A15A64C" w14:textId="738A6AC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9986A7" w14:textId="33924569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CF94BB" w14:textId="27599048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89782A" w14:textId="68AEBA0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20.584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5D3BFDE" w14:textId="0C4036C1" w:rsidR="00991A41" w:rsidRPr="00EF37BF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-20.584</w:t>
                        </w:r>
                      </w:p>
                    </w:tc>
                  </w:tr>
                  <w:tr w:rsidR="00991A41" w14:paraId="2566CDA6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7F36883" w14:textId="73EC317E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FD3066" w14:textId="4733A6F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55.616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F36857B" w14:textId="2398EC5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262.09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ABA404" w14:textId="3CAF3EDD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8BFE952" w14:textId="2A0B70CA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267.92</w:t>
                        </w:r>
                      </w:p>
                    </w:tc>
                  </w:tr>
                  <w:tr w:rsidR="00991A41" w14:paraId="15CF6381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F9EBDE1" w14:textId="50291212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E729B8" w14:textId="52A71DF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384E89" w14:textId="7034ABD8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D29BDAE" w14:textId="2FB182FE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1.4108e-13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55E82DF" w14:textId="47FB1820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-1.4108e-13</w:t>
                        </w:r>
                      </w:p>
                    </w:tc>
                  </w:tr>
                  <w:tr w:rsidR="00991A41" w14:paraId="4A84CC0E" w14:textId="77777777" w:rsidTr="00F73341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2CA1D5E" w14:textId="6395203B" w:rsidR="00991A41" w:rsidRDefault="00991A41" w:rsidP="00F73341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D57B63" w14:textId="6B026DE5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-1.8548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EEB4F72" w14:textId="573ECAB3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0.3171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4539106" w14:textId="1EF30D12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4EF4707" w14:textId="6D492F6C" w:rsidR="00991A41" w:rsidRDefault="00991A41" w:rsidP="00F73341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1.8817</w:t>
                        </w:r>
                      </w:p>
                    </w:tc>
                  </w:tr>
                </w:tbl>
                <w:p w14:paraId="2E83C889" w14:textId="77777777" w:rsidR="00991A41" w:rsidRPr="000841BF" w:rsidRDefault="00991A41" w:rsidP="00F73341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41FD0F6B" w14:textId="77777777" w:rsidR="00D72EE8" w:rsidRDefault="00D72EE8" w:rsidP="00D72EE8"/>
          <w:p w14:paraId="244551E4" w14:textId="2BAD31CE" w:rsidR="00D72EE8" w:rsidRPr="009C0A33" w:rsidRDefault="00D72EE8" w:rsidP="00D72EE8"/>
          <w:p w14:paraId="20519553" w14:textId="207288E9" w:rsidR="00132707" w:rsidRDefault="00132707" w:rsidP="000A7C6B"/>
        </w:tc>
      </w:tr>
    </w:tbl>
    <w:p w14:paraId="57C4A67A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73181A53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E337F5F" w14:textId="0EE430E4" w:rsidR="00A61A59" w:rsidRDefault="00991A41" w:rsidP="000A7C6B">
            <w:pPr>
              <w:pStyle w:val="Heading1"/>
            </w:pPr>
            <w:bookmarkStart w:id="6" w:name="_Toc187576139"/>
            <w:r>
              <w:t>Mesh information</w:t>
            </w:r>
            <w:bookmarkEnd w:id="6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76"/>
              <w:gridCol w:w="5378"/>
            </w:tblGrid>
            <w:tr w:rsidR="00A9531D" w14:paraId="681D0D8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AA2C51" w14:textId="6A9E21A2" w:rsidR="00A9531D" w:rsidRDefault="00991A41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72D9E0" w14:textId="103BE635" w:rsidR="00A9531D" w:rsidRDefault="00991A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991A41" w14:paraId="15E71E8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19E895" w14:textId="5E8A0F02" w:rsidR="00991A41" w:rsidRDefault="00991A41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FC877F" w14:textId="716E98E3" w:rsidR="00991A41" w:rsidRDefault="00991A4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991A41" w14:paraId="42C8924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26917B" w14:textId="23A0ED63" w:rsidR="00991A41" w:rsidRDefault="00991A41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A7DCA7" w14:textId="6FBFBF5C" w:rsidR="00991A41" w:rsidRDefault="00991A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991A41" w14:paraId="510F358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079E13" w14:textId="4F8470E7" w:rsidR="00991A41" w:rsidRDefault="00991A41" w:rsidP="00C16188">
                  <w:r>
                    <w:t>Jacobian check for shell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482063" w14:textId="26EC1BFF" w:rsidR="00991A41" w:rsidRDefault="00991A4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91A41" w14:paraId="3454337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F2628D" w14:textId="1D4671AF" w:rsidR="00991A41" w:rsidRDefault="00991A41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BBBD25" w14:textId="3284152D" w:rsidR="00991A41" w:rsidRDefault="00991A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99.1703 mm</w:t>
                  </w:r>
                </w:p>
              </w:tc>
            </w:tr>
            <w:tr w:rsidR="00991A41" w14:paraId="2F9C9B2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BBAF41" w14:textId="25F9BB6E" w:rsidR="00991A41" w:rsidRDefault="00991A41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3F39E3" w14:textId="789839A2" w:rsidR="00991A41" w:rsidRDefault="00991A4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4.95852 mm</w:t>
                  </w:r>
                </w:p>
              </w:tc>
            </w:tr>
            <w:tr w:rsidR="00991A41" w14:paraId="086A0A3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75ED45" w14:textId="67174D0D" w:rsidR="00991A41" w:rsidRDefault="00991A41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1C1BFA" w14:textId="03F3E0D7" w:rsidR="00991A41" w:rsidRDefault="00991A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7613DD27" w14:textId="04778B89" w:rsidR="00A61A59" w:rsidRPr="00F077CB" w:rsidRDefault="00A61A59" w:rsidP="000A7C6B"/>
        </w:tc>
      </w:tr>
    </w:tbl>
    <w:p w14:paraId="3F175777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757C0422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D833E87" w14:textId="5C324265" w:rsidR="00EC2432" w:rsidRDefault="00991A41" w:rsidP="000A7C6B">
            <w:pPr>
              <w:pStyle w:val="Heading1"/>
            </w:pPr>
            <w:bookmarkStart w:id="7" w:name="_Toc243733152"/>
            <w:bookmarkStart w:id="8" w:name="_Toc245020120"/>
            <w:bookmarkStart w:id="9" w:name="_Toc245020152"/>
            <w:bookmarkStart w:id="10" w:name="_Toc187576140"/>
            <w:r>
              <w:lastRenderedPageBreak/>
              <w:t>Study Results</w:t>
            </w:r>
            <w:bookmarkEnd w:id="10"/>
          </w:p>
          <w:p w14:paraId="2F79112D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991A41" w14:paraId="43533D9A" w14:textId="77777777" w:rsidTr="00F7334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0CCFF5E" w14:textId="72536E79" w:rsidR="00991A41" w:rsidRDefault="00991A41" w:rsidP="00991A4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36D7984" w14:textId="034521B6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9DB718E" w14:textId="23B87A93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2A01BB2" w14:textId="62ADE145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91A41" w14:paraId="681A4E0E" w14:textId="77777777" w:rsidTr="00F733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B6F10CA" w14:textId="1F8F0A3A" w:rsidR="00991A41" w:rsidRPr="004D2956" w:rsidRDefault="00991A41" w:rsidP="00991A4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EE3F90A" w14:textId="79331AB7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D15CFA4" w14:textId="77777777" w:rsidR="00991A41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0.000e+00N/m^2</w:t>
                  </w:r>
                </w:p>
                <w:p w14:paraId="2AD5BE97" w14:textId="08CB897E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9285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27417A4" w14:textId="77777777" w:rsidR="00991A41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4.447e+07N/m^2</w:t>
                  </w:r>
                </w:p>
                <w:p w14:paraId="64FD650B" w14:textId="1ABBE425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409851</w:t>
                  </w:r>
                </w:p>
              </w:tc>
            </w:tr>
            <w:tr w:rsidR="00991A41" w14:paraId="237B8EDC" w14:textId="77777777" w:rsidTr="00F7334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43160FA" w14:textId="08E8A8B8" w:rsidR="00991A41" w:rsidRDefault="00991A41" w:rsidP="00991A4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09D41BB" wp14:editId="14F6E7A8">
                        <wp:extent cx="6646545" cy="4160520"/>
                        <wp:effectExtent l="0" t="0" r="1905" b="0"/>
                        <wp:docPr id="1994845757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4845757" name="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60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5623443" w14:textId="2DCE344E" w:rsidR="00991A41" w:rsidRPr="004D2956" w:rsidRDefault="00991A41" w:rsidP="00991A4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Assem4-Static 4-Stress-Stress1</w:t>
                  </w:r>
                </w:p>
              </w:tc>
            </w:tr>
          </w:tbl>
          <w:p w14:paraId="42326AA7" w14:textId="77777777" w:rsidR="00991A41" w:rsidRDefault="00991A4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991A41" w14:paraId="21839439" w14:textId="77777777" w:rsidTr="00F7334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072BE95" w14:textId="169967F6" w:rsidR="00991A41" w:rsidRDefault="00991A41" w:rsidP="00991A4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D060D02" w14:textId="337DD770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C2DD185" w14:textId="19881512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4CB9798" w14:textId="69BDD81F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91A41" w14:paraId="45E5B089" w14:textId="77777777" w:rsidTr="00F733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DA2360" w14:textId="602E2DB8" w:rsidR="00991A41" w:rsidRPr="004D2956" w:rsidRDefault="00991A41" w:rsidP="00991A4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E8BFD74" w14:textId="29470601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34BCF09" w14:textId="77777777" w:rsidR="00991A41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5B873457" w14:textId="6E526FEC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20338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6B304A9" w14:textId="77777777" w:rsidR="00991A41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3.567e-01mm</w:t>
                  </w:r>
                </w:p>
                <w:p w14:paraId="6CEFC857" w14:textId="1CC66EBC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234488</w:t>
                  </w:r>
                </w:p>
              </w:tc>
            </w:tr>
            <w:tr w:rsidR="00991A41" w14:paraId="0CABECFB" w14:textId="77777777" w:rsidTr="00F7334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7B24639" w14:textId="198E191C" w:rsidR="00991A41" w:rsidRDefault="00991A41" w:rsidP="00991A4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B660DFA" wp14:editId="4C47C76C">
                        <wp:extent cx="6646545" cy="4160520"/>
                        <wp:effectExtent l="0" t="0" r="1905" b="0"/>
                        <wp:docPr id="1238834248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8834248" name="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60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3CB301" w14:textId="1F970A4F" w:rsidR="00991A41" w:rsidRPr="004D2956" w:rsidRDefault="00991A41" w:rsidP="00991A4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Assem4-Static 4-Displacement-Displacement1</w:t>
                  </w:r>
                </w:p>
              </w:tc>
            </w:tr>
          </w:tbl>
          <w:p w14:paraId="4CB640A2" w14:textId="77777777" w:rsidR="00991A41" w:rsidRDefault="00991A4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991A41" w14:paraId="6B4EE538" w14:textId="77777777" w:rsidTr="00F7334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61F4645" w14:textId="6001EE88" w:rsidR="00991A41" w:rsidRDefault="00991A41" w:rsidP="00991A4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8D773F6" w14:textId="47FEBA2C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C888A16" w14:textId="332BC69B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D262463" w14:textId="099B6A06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91A41" w14:paraId="1D2C3A90" w14:textId="77777777" w:rsidTr="00F733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CBC8DE7" w14:textId="546D92AC" w:rsidR="00991A41" w:rsidRPr="004D2956" w:rsidRDefault="00991A41" w:rsidP="00991A4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89CBACB" w14:textId="53C98042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CAE1C02" w14:textId="77777777" w:rsidR="00991A41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2FB702D2" w14:textId="4E7556FC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4608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3129C66" w14:textId="77777777" w:rsidR="00991A41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1.118e-04</w:t>
                  </w:r>
                </w:p>
                <w:p w14:paraId="1AF3FC8C" w14:textId="1C06B0DA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172373</w:t>
                  </w:r>
                </w:p>
              </w:tc>
            </w:tr>
            <w:tr w:rsidR="00991A41" w14:paraId="1C647FE4" w14:textId="77777777" w:rsidTr="00F7334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4CF6687" w14:textId="4C278CC3" w:rsidR="00991A41" w:rsidRDefault="00991A41" w:rsidP="00991A4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44FFFC4" wp14:editId="529DFCE2">
                        <wp:extent cx="6646545" cy="4160520"/>
                        <wp:effectExtent l="0" t="0" r="1905" b="0"/>
                        <wp:docPr id="1761934147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1934147" name="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60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9D1611" w14:textId="706FDA74" w:rsidR="00991A41" w:rsidRPr="004D2956" w:rsidRDefault="00991A41" w:rsidP="00991A4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Assem4-Static 4-Strain-Strain1</w:t>
                  </w:r>
                </w:p>
              </w:tc>
            </w:tr>
          </w:tbl>
          <w:p w14:paraId="69BED2F8" w14:textId="77777777" w:rsidR="00991A41" w:rsidRDefault="00991A4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336"/>
              <w:gridCol w:w="2240"/>
              <w:gridCol w:w="2158"/>
            </w:tblGrid>
            <w:tr w:rsidR="00991A41" w14:paraId="052FEB10" w14:textId="77777777" w:rsidTr="00F7334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31F4619" w14:textId="74ED59C2" w:rsidR="00991A41" w:rsidRDefault="00991A41" w:rsidP="00991A4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1D0E520" w14:textId="24069FC2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5F2F7BD" w14:textId="7A236AF5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516C27B" w14:textId="7BA3F759" w:rsidR="00991A41" w:rsidRDefault="00991A41" w:rsidP="00991A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91A41" w14:paraId="7A9FB750" w14:textId="77777777" w:rsidTr="00F733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A597A64" w14:textId="4715A083" w:rsidR="00991A41" w:rsidRPr="004D2956" w:rsidRDefault="00991A41" w:rsidP="00991A4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5B8FCEE" w14:textId="71042896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Automatic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029DBB2" w14:textId="77777777" w:rsidR="00991A41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6.356e+00</w:t>
                  </w:r>
                </w:p>
                <w:p w14:paraId="54CC35EA" w14:textId="20DE2457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409851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DA97744" w14:textId="77777777" w:rsidR="00991A41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1.000e+16</w:t>
                  </w:r>
                </w:p>
                <w:p w14:paraId="393D2ACC" w14:textId="79515739" w:rsidR="00991A41" w:rsidRPr="004D2956" w:rsidRDefault="00991A41" w:rsidP="00991A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16854</w:t>
                  </w:r>
                </w:p>
              </w:tc>
            </w:tr>
            <w:tr w:rsidR="00991A41" w14:paraId="5AC08290" w14:textId="77777777" w:rsidTr="00F7334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C4864C8" w14:textId="1308DEEA" w:rsidR="00991A41" w:rsidRDefault="00991A41" w:rsidP="00991A4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65C610B" wp14:editId="3AF52197">
                        <wp:extent cx="6646545" cy="4160520"/>
                        <wp:effectExtent l="0" t="0" r="1905" b="0"/>
                        <wp:docPr id="985731649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5731649" name=""/>
                                <pic:cNvPicPr/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60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4F3C13" w14:textId="1C206EAD" w:rsidR="00991A41" w:rsidRPr="004D2956" w:rsidRDefault="00991A41" w:rsidP="00991A4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Assem4-Static 4-Factor of Safety-Factor of Safety1</w:t>
                  </w:r>
                </w:p>
              </w:tc>
            </w:tr>
          </w:tbl>
          <w:p w14:paraId="2FCBE758" w14:textId="77777777" w:rsidR="00991A41" w:rsidRPr="000B04D4" w:rsidRDefault="00991A41" w:rsidP="000A7C6B"/>
          <w:bookmarkEnd w:id="7"/>
          <w:bookmarkEnd w:id="8"/>
          <w:bookmarkEnd w:id="9"/>
          <w:p w14:paraId="297E8333" w14:textId="0A225D3C" w:rsidR="00EC2432" w:rsidRDefault="00EC2432" w:rsidP="000A7C6B"/>
        </w:tc>
      </w:tr>
    </w:tbl>
    <w:p w14:paraId="31B77211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05C4ECF8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02064B9" w14:textId="70680D02" w:rsidR="000B1701" w:rsidRDefault="00991A41" w:rsidP="00991A41">
            <w:pPr>
              <w:pStyle w:val="Heading1"/>
            </w:pPr>
            <w:bookmarkStart w:id="11" w:name="_Toc187576141"/>
            <w:r>
              <w:t>Conclusion</w:t>
            </w:r>
            <w:bookmarkEnd w:id="11"/>
          </w:p>
        </w:tc>
      </w:tr>
    </w:tbl>
    <w:p w14:paraId="5F00FE6E" w14:textId="2ECEEAD4" w:rsidR="00AC3438" w:rsidRPr="00AC3438" w:rsidRDefault="00AC3438" w:rsidP="00FE0924"/>
    <w:sectPr w:rsidR="00AC3438" w:rsidRPr="00AC3438" w:rsidSect="00991A41">
      <w:footerReference w:type="default" r:id="rId25"/>
      <w:footerReference w:type="first" r:id="rId26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3783" w14:textId="77777777" w:rsidR="00991A41" w:rsidRDefault="00991A41" w:rsidP="00F25CD7">
      <w:pPr>
        <w:spacing w:after="0" w:line="240" w:lineRule="auto"/>
      </w:pPr>
      <w:r>
        <w:separator/>
      </w:r>
    </w:p>
  </w:endnote>
  <w:endnote w:type="continuationSeparator" w:id="0">
    <w:p w14:paraId="44E9C0D8" w14:textId="77777777" w:rsidR="00991A41" w:rsidRDefault="00991A41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08B080AC" w14:textId="77777777" w:rsidTr="003E1AE9">
      <w:tc>
        <w:tcPr>
          <w:tcW w:w="867" w:type="pct"/>
        </w:tcPr>
        <w:p w14:paraId="796D6BED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8B18606" wp14:editId="1D6F57C4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75D25882" w14:textId="4C835BFF" w:rsidR="00FD315C" w:rsidRDefault="00991A41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219A6558" w14:textId="046E70B6" w:rsidR="00FD315C" w:rsidRDefault="00991A41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Assem4</w:t>
          </w:r>
        </w:p>
      </w:tc>
      <w:tc>
        <w:tcPr>
          <w:tcW w:w="0" w:type="auto"/>
          <w:vAlign w:val="bottom"/>
        </w:tcPr>
        <w:p w14:paraId="3B2EAD06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644F084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4A63E451" w14:textId="77777777" w:rsidTr="00BF0BC4">
      <w:tc>
        <w:tcPr>
          <w:tcW w:w="1908" w:type="dxa"/>
        </w:tcPr>
        <w:p w14:paraId="253CF9F0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386CDE6" wp14:editId="7595C645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2F4D353E" w14:textId="7CCC262D" w:rsidR="00FD315C" w:rsidRDefault="00991A41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4000692F" w14:textId="6C9ABD3F" w:rsidR="00FD315C" w:rsidRDefault="00991A41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Assem4</w:t>
          </w:r>
        </w:p>
      </w:tc>
      <w:tc>
        <w:tcPr>
          <w:tcW w:w="360" w:type="dxa"/>
          <w:vAlign w:val="bottom"/>
        </w:tcPr>
        <w:p w14:paraId="6AD00BDC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53AD8C1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302A5" w14:textId="77777777" w:rsidR="00991A41" w:rsidRDefault="00991A41" w:rsidP="00F25CD7">
      <w:pPr>
        <w:spacing w:after="0" w:line="240" w:lineRule="auto"/>
      </w:pPr>
      <w:r>
        <w:separator/>
      </w:r>
    </w:p>
  </w:footnote>
  <w:footnote w:type="continuationSeparator" w:id="0">
    <w:p w14:paraId="109EF1E3" w14:textId="77777777" w:rsidR="00991A41" w:rsidRDefault="00991A41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41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91A41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537E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4744"/>
  <w15:docId w15:val="{99344957-3AB7-4547-B8C3-46E7E35F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3</TotalTime>
  <Pages>12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</dc:creator>
  <cp:lastModifiedBy>Wassim H. Ghaddar</cp:lastModifiedBy>
  <cp:revision>1</cp:revision>
  <dcterms:created xsi:type="dcterms:W3CDTF">2025-01-12T10:05:00Z</dcterms:created>
  <dcterms:modified xsi:type="dcterms:W3CDTF">2025-01-12T10:08:00Z</dcterms:modified>
</cp:coreProperties>
</file>