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91419B9" w14:textId="77777777" w:rsidTr="00A43A5B">
        <w:trPr>
          <w:cantSplit/>
          <w:trHeight w:val="4488"/>
        </w:trPr>
        <w:tc>
          <w:tcPr>
            <w:tcW w:w="6285" w:type="dxa"/>
          </w:tcPr>
          <w:p w14:paraId="61A6370F" w14:textId="67E6495C" w:rsidR="00F448BC" w:rsidRDefault="00D0569F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9931C8" wp14:editId="791BE387">
                  <wp:extent cx="3853815" cy="2334895"/>
                  <wp:effectExtent l="0" t="0" r="0" b="8255"/>
                  <wp:docPr id="77356636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56636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28B3C2F8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409B3329" w14:textId="44DDCE1B" w:rsidR="00B77317" w:rsidRPr="00CD1539" w:rsidRDefault="00D0569F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ASSEM6</w:t>
                  </w:r>
                </w:p>
                <w:p w14:paraId="1D067746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1C1A87EE" w14:textId="5A54F49F" w:rsidR="00B77317" w:rsidRPr="00CD1539" w:rsidRDefault="00D0569F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7, 2025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40DD8496" w14:textId="32D23990" w:rsidR="00B77317" w:rsidRPr="00CD1539" w:rsidRDefault="00D0569F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0D344124" w14:textId="55F26F82" w:rsidR="00B77317" w:rsidRPr="006A441F" w:rsidRDefault="00D0569F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1ECCBAC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134B631D" w14:textId="0CE32CE4" w:rsidR="00B77317" w:rsidRDefault="00D0569F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85EF542" w14:textId="3E67D2DD" w:rsidR="00D0569F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87162080" w:history="1">
                        <w:r w:rsidR="00D0569F" w:rsidRPr="00CD22DE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D0569F">
                          <w:rPr>
                            <w:noProof/>
                            <w:webHidden/>
                          </w:rPr>
                          <w:tab/>
                        </w:r>
                        <w:r w:rsidR="00D0569F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0569F">
                          <w:rPr>
                            <w:noProof/>
                            <w:webHidden/>
                          </w:rPr>
                          <w:instrText xml:space="preserve"> PAGEREF _Toc187162080 \h </w:instrText>
                        </w:r>
                        <w:r w:rsidR="00D0569F">
                          <w:rPr>
                            <w:noProof/>
                            <w:webHidden/>
                          </w:rPr>
                        </w:r>
                        <w:r w:rsidR="00D0569F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0569F">
                          <w:rPr>
                            <w:noProof/>
                            <w:webHidden/>
                          </w:rPr>
                          <w:t>1</w:t>
                        </w:r>
                        <w:r w:rsidR="00D0569F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DF3C423" w14:textId="7C5EF76E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1" w:history="1">
                        <w:r w:rsidRPr="00CD22DE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B8406B" w14:textId="607BE6FD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2" w:history="1">
                        <w:r w:rsidRPr="00CD22DE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68C0A36" w14:textId="1D23504D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3" w:history="1">
                        <w:r w:rsidRPr="00CD22DE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5707C14" w14:textId="3525287A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4" w:history="1">
                        <w:r w:rsidRPr="00CD22DE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754E987" w14:textId="4EA24117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5" w:history="1">
                        <w:r w:rsidRPr="00CD22DE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F8FA6D9" w14:textId="00C6DAB2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6" w:history="1">
                        <w:r w:rsidRPr="00CD22DE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500C5A0" w14:textId="3CDFEF49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7" w:history="1">
                        <w:r w:rsidRPr="00CD22DE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9AA4918" w14:textId="78B34E35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8" w:history="1">
                        <w:r w:rsidRPr="00CD22DE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4C2D984" w14:textId="47910DE9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89" w:history="1">
                        <w:r w:rsidRPr="00CD22DE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21F4E7B" w14:textId="5E0CD4C3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90" w:history="1">
                        <w:r w:rsidRPr="00CD22DE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12A0FF" w14:textId="484A881C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91" w:history="1">
                        <w:r w:rsidRPr="00CD22DE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3B72815" w14:textId="3370BE64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92" w:history="1">
                        <w:r w:rsidRPr="00CD22DE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_Toc187162092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489987A" w14:textId="10A3183D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93" w:history="1">
                        <w:r w:rsidRPr="00CD22DE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_Toc187162093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AB5AE9" w14:textId="18248EDE" w:rsidR="00D0569F" w:rsidRDefault="00D0569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7162094" w:history="1">
                        <w:r w:rsidRPr="00CD22DE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_Toc187162094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E25F9CB" w14:textId="51CB6746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144E40AE" w14:textId="77777777" w:rsidR="00F448BC" w:rsidRDefault="00F448BC" w:rsidP="00A5373F"/>
        </w:tc>
      </w:tr>
      <w:tr w:rsidR="00F448BC" w14:paraId="69F4441C" w14:textId="77777777" w:rsidTr="00BE081A">
        <w:trPr>
          <w:cantSplit/>
          <w:trHeight w:val="3924"/>
        </w:trPr>
        <w:tc>
          <w:tcPr>
            <w:tcW w:w="6285" w:type="dxa"/>
          </w:tcPr>
          <w:p w14:paraId="332B7EC3" w14:textId="1B654312" w:rsidR="00C27B5D" w:rsidRDefault="00D0569F" w:rsidP="00C27B5D">
            <w:pPr>
              <w:pStyle w:val="Heading1"/>
            </w:pPr>
            <w:bookmarkStart w:id="0" w:name="_Toc187162080"/>
            <w:r>
              <w:t>Description</w:t>
            </w:r>
            <w:bookmarkEnd w:id="0"/>
          </w:p>
          <w:p w14:paraId="26AACD4B" w14:textId="7A4690B0" w:rsidR="00F448BC" w:rsidRPr="00E65D6E" w:rsidRDefault="00D0569F" w:rsidP="00FF408C">
            <w:r>
              <w:t>No Data</w:t>
            </w:r>
          </w:p>
        </w:tc>
        <w:tc>
          <w:tcPr>
            <w:tcW w:w="4713" w:type="dxa"/>
            <w:vMerge/>
          </w:tcPr>
          <w:p w14:paraId="0192708B" w14:textId="77777777" w:rsidR="00F448BC" w:rsidRPr="00A33AA4" w:rsidRDefault="00F448BC" w:rsidP="00840CC7">
            <w:pPr>
              <w:pStyle w:val="TOC3"/>
            </w:pPr>
          </w:p>
        </w:tc>
      </w:tr>
    </w:tbl>
    <w:p w14:paraId="5AE5C82E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521D84C9" w14:textId="77777777" w:rsidTr="00DD03CF">
        <w:tc>
          <w:tcPr>
            <w:tcW w:w="11016" w:type="dxa"/>
          </w:tcPr>
          <w:p w14:paraId="3C3D6221" w14:textId="56B99077" w:rsidR="00343025" w:rsidRDefault="00D0569F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187162081"/>
            <w:r>
              <w:lastRenderedPageBreak/>
              <w:t>Assumptions</w:t>
            </w:r>
            <w:bookmarkEnd w:id="4"/>
          </w:p>
          <w:p w14:paraId="19EA6887" w14:textId="77777777" w:rsidR="00E1211B" w:rsidRDefault="00E1211B" w:rsidP="00343025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00"/>
              <w:gridCol w:w="5400"/>
            </w:tblGrid>
            <w:tr w:rsidR="00221495" w14:paraId="369D52E7" w14:textId="77777777" w:rsidTr="00DD03CF">
              <w:tc>
                <w:tcPr>
                  <w:tcW w:w="5392" w:type="dxa"/>
                  <w:vAlign w:val="center"/>
                </w:tcPr>
                <w:p w14:paraId="50B8C308" w14:textId="2DE0EAA5" w:rsidR="00221495" w:rsidRDefault="00D0569F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89690D6" wp14:editId="25564182">
                        <wp:extent cx="3286760" cy="2360295"/>
                        <wp:effectExtent l="0" t="0" r="8890" b="1905"/>
                        <wp:docPr id="105834330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834330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360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B1EE864" w14:textId="7CE6A8E8" w:rsidR="00221495" w:rsidRDefault="00D0569F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Original Model</w:t>
                  </w:r>
                </w:p>
              </w:tc>
              <w:tc>
                <w:tcPr>
                  <w:tcW w:w="5393" w:type="dxa"/>
                  <w:vAlign w:val="center"/>
                </w:tcPr>
                <w:p w14:paraId="4BC6200A" w14:textId="3878A580" w:rsidR="00221495" w:rsidRDefault="00D0569F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720495" wp14:editId="74F2E55E">
                        <wp:extent cx="3287395" cy="1991995"/>
                        <wp:effectExtent l="0" t="0" r="8255" b="8255"/>
                        <wp:docPr id="168399970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99970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1991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C80610" w14:textId="45CA81C2" w:rsidR="00221495" w:rsidRDefault="00D0569F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 Analyzed</w:t>
                  </w:r>
                </w:p>
              </w:tc>
            </w:tr>
          </w:tbl>
          <w:p w14:paraId="0187CF04" w14:textId="651E2F16" w:rsidR="00A96F2C" w:rsidRDefault="00A96F2C" w:rsidP="00A96F2C"/>
        </w:tc>
      </w:tr>
    </w:tbl>
    <w:p w14:paraId="517BFD48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00E472C" w14:textId="77777777" w:rsidTr="00ED5A01">
        <w:tc>
          <w:tcPr>
            <w:tcW w:w="11016" w:type="dxa"/>
          </w:tcPr>
          <w:p w14:paraId="1CB087C1" w14:textId="155E0480" w:rsidR="00FF408C" w:rsidRDefault="00D0569F" w:rsidP="00FF408C">
            <w:pPr>
              <w:pStyle w:val="Heading1"/>
            </w:pPr>
            <w:bookmarkStart w:id="5" w:name="_Toc187162082"/>
            <w:r>
              <w:lastRenderedPageBreak/>
              <w:t>Model Information</w:t>
            </w:r>
            <w:bookmarkEnd w:id="5"/>
          </w:p>
          <w:p w14:paraId="3B54AD5D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1"/>
              <w:gridCol w:w="894"/>
              <w:gridCol w:w="2069"/>
              <w:gridCol w:w="5250"/>
            </w:tblGrid>
            <w:tr w:rsidR="00C16188" w14:paraId="386E7256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6"/>
                  </w:tblGrid>
                  <w:tr w:rsidR="00077EA0" w14:paraId="17164664" w14:textId="77777777" w:rsidTr="00077EA0">
                    <w:tc>
                      <w:tcPr>
                        <w:tcW w:w="8640" w:type="dxa"/>
                      </w:tcPr>
                      <w:p w14:paraId="3A8B8FBE" w14:textId="59B3E62B" w:rsidR="00077EA0" w:rsidRDefault="00D0569F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6591E333" wp14:editId="7A8FAD29">
                              <wp:extent cx="5349240" cy="3841115"/>
                              <wp:effectExtent l="0" t="0" r="3810" b="6985"/>
                              <wp:docPr id="2010825209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10825209" name="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8411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C97200D" w14:textId="2172C95B" w:rsidR="00C16188" w:rsidRDefault="00D0569F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</w:t>
                  </w:r>
                </w:p>
                <w:p w14:paraId="5CB575A0" w14:textId="260D122E" w:rsidR="00C16188" w:rsidRDefault="00D0569F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2C4AC2F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02526B6" w14:textId="53A1DFCF" w:rsidR="00C16188" w:rsidRPr="0044448A" w:rsidRDefault="00D0569F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7AF80F45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B25ABE9" w14:textId="0A3AE6A7" w:rsidR="00C16188" w:rsidRDefault="00D0569F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F40E461" w14:textId="3021BD19" w:rsidR="00C16188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865C2A" w14:textId="18F0F8E6" w:rsidR="00C16188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88AAC11" w14:textId="7F871F74" w:rsidR="00C16188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D0569F" w14:paraId="4F37AD2A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33A49FC" w14:textId="0F76959B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Cut-Extrude5</w:t>
                  </w:r>
                </w:p>
                <w:p w14:paraId="2E3531BF" w14:textId="4785E31B" w:rsidR="00D0569F" w:rsidRPr="0044448A" w:rsidRDefault="00D0569F" w:rsidP="00DE5E5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666560D" wp14:editId="7F36F631">
                        <wp:extent cx="1533525" cy="1101090"/>
                        <wp:effectExtent l="0" t="0" r="9525" b="3810"/>
                        <wp:docPr id="991928317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192831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9C24720" w14:textId="28879AED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A55CE73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Mass:27.1035 kg</w:t>
                  </w:r>
                </w:p>
                <w:p w14:paraId="445461B1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Volume:0.00344916 m^3</w:t>
                  </w:r>
                </w:p>
                <w:p w14:paraId="21778003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640BCCE5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Weight:265.614 N</w:t>
                  </w:r>
                </w:p>
                <w:p w14:paraId="3D2F6F31" w14:textId="0076AE5D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3E5ECAB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Designs\Solidworks\jetchair_it5\Back.SLDPRT</w:t>
                  </w:r>
                </w:p>
                <w:p w14:paraId="5FC97919" w14:textId="46B51CC9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16:26:38 2025</w:t>
                  </w:r>
                </w:p>
              </w:tc>
            </w:tr>
            <w:tr w:rsidR="00D0569F" w14:paraId="53F8A4B3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5FB127B" w14:textId="18405F95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Cut-Extrude10</w:t>
                  </w:r>
                </w:p>
                <w:p w14:paraId="2C00B394" w14:textId="77783546" w:rsidR="00D0569F" w:rsidRPr="0044448A" w:rsidRDefault="00D0569F" w:rsidP="00DE5E5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9A0AA8D" wp14:editId="674939B0">
                        <wp:extent cx="1533525" cy="1101090"/>
                        <wp:effectExtent l="0" t="0" r="9525" b="3810"/>
                        <wp:docPr id="1709996702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9996702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1F605C4" w14:textId="1B1C736A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DD57EBE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Mass:34.658 kg</w:t>
                  </w:r>
                </w:p>
                <w:p w14:paraId="6924FAE5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Volume:0.00441029 m^3</w:t>
                  </w:r>
                </w:p>
                <w:p w14:paraId="5CF90465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Density:7,858.44 kg/m^3</w:t>
                  </w:r>
                </w:p>
                <w:p w14:paraId="713FAB26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Weight:339.648 N</w:t>
                  </w:r>
                </w:p>
                <w:p w14:paraId="4647F13E" w14:textId="582A7E64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D8248BD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Designs\Solidworks\jetchair_it6\Iteration6_chassis.SLDPRT</w:t>
                  </w:r>
                </w:p>
                <w:p w14:paraId="50FEA479" w14:textId="5A2D3062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7 13:33:24 2025</w:t>
                  </w:r>
                </w:p>
              </w:tc>
            </w:tr>
            <w:tr w:rsidR="00D0569F" w14:paraId="3C883E43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4D352B4" w14:textId="746F8B2C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3A18778B" w14:textId="72E4E05D" w:rsidR="00D0569F" w:rsidRPr="0044448A" w:rsidRDefault="00D0569F" w:rsidP="00DE5E5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1804B57" wp14:editId="3F52D1D9">
                        <wp:extent cx="1533525" cy="1101090"/>
                        <wp:effectExtent l="0" t="0" r="9525" b="3810"/>
                        <wp:docPr id="1625443416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5443416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7AED328" w14:textId="5060675D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6C09812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Mass:0.945003 kg</w:t>
                  </w:r>
                </w:p>
                <w:p w14:paraId="2E24B20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Volume:0.00012026 m^3</w:t>
                  </w:r>
                </w:p>
                <w:p w14:paraId="23CA2022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490FAA91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Weight:9.26103 N</w:t>
                  </w:r>
                </w:p>
                <w:p w14:paraId="68E78031" w14:textId="1C3F7246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05FCA9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Designs\Solidworks\jetchair_it6\PIN_PIPE.SLDPRT</w:t>
                  </w:r>
                </w:p>
                <w:p w14:paraId="142DCFC4" w14:textId="07BAB1F8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7 13:33:02 2025</w:t>
                  </w:r>
                </w:p>
              </w:tc>
            </w:tr>
            <w:tr w:rsidR="00D0569F" w14:paraId="101EE6F3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1C962AF" w14:textId="1A13561B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Chamfer4</w:t>
                  </w:r>
                </w:p>
                <w:p w14:paraId="35DBC551" w14:textId="204A3104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B2D83ED" w14:textId="594A27A0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B33AA9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Mass:6.38439 kg</w:t>
                  </w:r>
                </w:p>
                <w:p w14:paraId="51D9563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Volume:0.00081247 m^3</w:t>
                  </w:r>
                </w:p>
                <w:p w14:paraId="7BBD21C2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210B4B8B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Weight:62.567 N</w:t>
                  </w:r>
                </w:p>
                <w:p w14:paraId="2C2AEA39" w14:textId="21C516E0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7E23162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Designs\Solidworks\jetchair_it5\RS.177-4516-bottom.SLDPRT</w:t>
                  </w:r>
                </w:p>
                <w:p w14:paraId="05685F5B" w14:textId="5B8D2F7A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16:51:43 2025</w:t>
                  </w:r>
                </w:p>
              </w:tc>
            </w:tr>
            <w:tr w:rsidR="00D0569F" w14:paraId="0F44F247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C8EB74C" w14:textId="63984A5E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Chamfer2</w:t>
                  </w:r>
                </w:p>
                <w:p w14:paraId="5A1A88DE" w14:textId="526341F9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7019792" w14:textId="4CC61045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273B2A0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Mass:0.222153 kg</w:t>
                  </w:r>
                </w:p>
                <w:p w14:paraId="0C7436FF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Volume:2.82712e-05 m^3</w:t>
                  </w:r>
                </w:p>
                <w:p w14:paraId="696586D3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Density:7,857.94 kg/m^3</w:t>
                  </w:r>
                </w:p>
                <w:p w14:paraId="45CF1E03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Weight:2.1771 N</w:t>
                  </w:r>
                </w:p>
                <w:p w14:paraId="23209D99" w14:textId="76F23B05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68F0AC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Designs\Solidworks\jetchair_it5\RS.177-4516-bottom-mount.SLDPRT</w:t>
                  </w:r>
                </w:p>
                <w:p w14:paraId="354ABD17" w14:textId="74E5BC04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3 20:26:00 2025</w:t>
                  </w:r>
                </w:p>
              </w:tc>
            </w:tr>
            <w:tr w:rsidR="00D0569F" w14:paraId="2B98541B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30F35E1" w14:textId="63480C4B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5992D965" w14:textId="2C6AE060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1AADDAB" w14:textId="20A78DA5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461DD5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Mass:1.08053 kg</w:t>
                  </w:r>
                </w:p>
                <w:p w14:paraId="5F67C0E3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Volume:0.000137507 m^3</w:t>
                  </w:r>
                </w:p>
                <w:p w14:paraId="32377D46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11C043F5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Weight:10.5892 N</w:t>
                  </w:r>
                </w:p>
                <w:p w14:paraId="4306CB21" w14:textId="15CDC30B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092AAF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Designs\Solidworks\jetchair_it5\RS.177-4516-shaft.SLDPRT</w:t>
                  </w:r>
                </w:p>
                <w:p w14:paraId="76AB7AF1" w14:textId="50B74C6C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20:40:56 2025</w:t>
                  </w:r>
                </w:p>
              </w:tc>
            </w:tr>
            <w:tr w:rsidR="00D0569F" w14:paraId="4BAB4EFC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DDF60A9" w14:textId="77151E56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Boss-Extrude2</w:t>
                  </w:r>
                </w:p>
                <w:p w14:paraId="4D8BE67F" w14:textId="22FBA4B3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B166B55" w14:textId="41EC8371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2B6BBA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Mass:0.169871 kg</w:t>
                  </w:r>
                </w:p>
                <w:p w14:paraId="5C69A26A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Volume:2.16178e-05 m^3</w:t>
                  </w:r>
                </w:p>
                <w:p w14:paraId="24DF64C5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Density:7,857.93 kg/m^3</w:t>
                  </w:r>
                </w:p>
                <w:p w14:paraId="3C453773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Weight:1.66473 N</w:t>
                  </w:r>
                </w:p>
                <w:p w14:paraId="76206382" w14:textId="29299BA8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E63EEA2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Designs\Solidworks\jetchair_it5\RS.177-4516-top-mount.SLDPRT</w:t>
                  </w:r>
                </w:p>
                <w:p w14:paraId="539664F1" w14:textId="4AC692F2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20:40:56 2025</w:t>
                  </w:r>
                </w:p>
              </w:tc>
            </w:tr>
            <w:tr w:rsidR="00D0569F" w14:paraId="2BA6AC6D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60206CC" w14:textId="4CC3CAEB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Chamfer4</w:t>
                  </w:r>
                </w:p>
                <w:p w14:paraId="16CB6D25" w14:textId="3F001C70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26DE4A" w14:textId="2734788D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FD2E1A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Mass:6.38439 kg</w:t>
                  </w:r>
                </w:p>
                <w:p w14:paraId="33D3F66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Volume:0.00081247 m^3</w:t>
                  </w:r>
                </w:p>
                <w:p w14:paraId="624B3D7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4977470B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Weight:62.567 N</w:t>
                  </w:r>
                </w:p>
                <w:p w14:paraId="0F2A790E" w14:textId="7B821BF4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3BF27DA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Designs\Solidworks\jetchair_it5\RS.177-4516-bottom.SLDPRT</w:t>
                  </w:r>
                </w:p>
                <w:p w14:paraId="6B72BC17" w14:textId="3768BEA5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16:51:43 2025</w:t>
                  </w:r>
                </w:p>
              </w:tc>
            </w:tr>
            <w:tr w:rsidR="00D0569F" w14:paraId="3B49DBA1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431A4FE" w14:textId="3B4BCB51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Chamfer2</w:t>
                  </w:r>
                </w:p>
                <w:p w14:paraId="6F93847B" w14:textId="4866A1B9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94E4538" w14:textId="1F908018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44D1CA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Mass:0.222153 kg</w:t>
                  </w:r>
                </w:p>
                <w:p w14:paraId="4620D5CD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Volume:2.82712e-05 m^3</w:t>
                  </w:r>
                </w:p>
                <w:p w14:paraId="2930FAC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Density:7,857.94 kg/m^3</w:t>
                  </w:r>
                </w:p>
                <w:p w14:paraId="56292420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Weight:2.1771 N</w:t>
                  </w:r>
                </w:p>
                <w:p w14:paraId="1AC2236D" w14:textId="57118506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6695C68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Designs\Solidworks\jetchair_it5\RS.177-4516-bottom-mount.SLDPRT</w:t>
                  </w:r>
                </w:p>
                <w:p w14:paraId="24D5DB46" w14:textId="330ABDF3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3 20:26:00 2025</w:t>
                  </w:r>
                </w:p>
              </w:tc>
            </w:tr>
            <w:tr w:rsidR="00D0569F" w14:paraId="3608B2C7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B7B891B" w14:textId="2EF8AD69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6D478D93" w14:textId="3E25E7A6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D0F2627" w14:textId="3E948C41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CC0937C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Mass:1.08053 kg</w:t>
                  </w:r>
                </w:p>
                <w:p w14:paraId="06899DA0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Volume:0.000137507 m^3</w:t>
                  </w:r>
                </w:p>
                <w:p w14:paraId="446B0287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13B83C26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Weight:10.5892 N</w:t>
                  </w:r>
                </w:p>
                <w:p w14:paraId="793799C7" w14:textId="584CC1EB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D4985F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Designs\Solidworks\jetchair_it5\RS.177-4516-shaft.SLDPRT</w:t>
                  </w:r>
                </w:p>
                <w:p w14:paraId="651371FC" w14:textId="16E63D92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20:40:56 2025</w:t>
                  </w:r>
                </w:p>
              </w:tc>
            </w:tr>
            <w:tr w:rsidR="00D0569F" w14:paraId="3F9F2D37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6BF5B28" w14:textId="1F4AE5F1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Boss-Extrude2</w:t>
                  </w:r>
                </w:p>
                <w:p w14:paraId="7618BF5B" w14:textId="19D4C157" w:rsidR="00D0569F" w:rsidRPr="0044448A" w:rsidRDefault="00D0569F" w:rsidP="00DE5E50">
                  <w:pPr>
                    <w:jc w:val="center"/>
                  </w:pP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E71FE3F" w14:textId="73CE0B48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901C82E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Mass:0.169871 kg</w:t>
                  </w:r>
                </w:p>
                <w:p w14:paraId="6F474AA6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Volume:2.16178e-05 m^3</w:t>
                  </w:r>
                </w:p>
                <w:p w14:paraId="4E0B638E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Density:7,857.93 kg/m^3</w:t>
                  </w:r>
                </w:p>
                <w:p w14:paraId="1608E166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Weight:1.66473 N</w:t>
                  </w:r>
                </w:p>
                <w:p w14:paraId="663377D9" w14:textId="25F729BC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1257101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Designs\Solidworks\jetchair_it5\RS.177-4516-top-mount.SLDPRT</w:t>
                  </w:r>
                </w:p>
                <w:p w14:paraId="5F89AC2D" w14:textId="146CDD2D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4 20:40:56 2025</w:t>
                  </w:r>
                </w:p>
              </w:tc>
            </w:tr>
            <w:tr w:rsidR="00D0569F" w14:paraId="74C5B485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8965BEA" w14:textId="308569A3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Fillet5</w:t>
                  </w:r>
                </w:p>
                <w:p w14:paraId="1B50FE0C" w14:textId="001F87CC" w:rsidR="00D0569F" w:rsidRPr="0044448A" w:rsidRDefault="00D0569F" w:rsidP="00DE5E5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A93CD7" wp14:editId="3F5BC9A0">
                        <wp:extent cx="1533525" cy="1101090"/>
                        <wp:effectExtent l="0" t="0" r="9525" b="3810"/>
                        <wp:docPr id="1942806429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2806429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D2EC444" w14:textId="6BBEE568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1D0C5AD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Mass:9.08162 kg</w:t>
                  </w:r>
                </w:p>
                <w:p w14:paraId="629B1101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Volume:0.00115572 m^3</w:t>
                  </w:r>
                </w:p>
                <w:p w14:paraId="76C9CB24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5EAF3FF0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Weight:88.9999 N</w:t>
                  </w:r>
                </w:p>
                <w:p w14:paraId="562C1721" w14:textId="36831AFD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F61E3EE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C:\Users\User\Desktop\All BE Designs\Solidworks\jetchair_it6\butt_cushion_v3.SLDPRT</w:t>
                  </w:r>
                </w:p>
                <w:p w14:paraId="74803031" w14:textId="0971DAA3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7 13:33:24 2025</w:t>
                  </w:r>
                </w:p>
              </w:tc>
            </w:tr>
            <w:tr w:rsidR="00D0569F" w14:paraId="481D5276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FAB41BC" w14:textId="39B6E2D5" w:rsidR="00D0569F" w:rsidRDefault="00D0569F" w:rsidP="00DE5E5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OuterRace</w:t>
                  </w:r>
                </w:p>
                <w:p w14:paraId="4805A708" w14:textId="3039B3C6" w:rsidR="00D0569F" w:rsidRPr="0044448A" w:rsidRDefault="00D0569F" w:rsidP="00DE5E5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0B2868D" wp14:editId="3B802D6F">
                        <wp:extent cx="1533525" cy="1101090"/>
                        <wp:effectExtent l="0" t="0" r="9525" b="3810"/>
                        <wp:docPr id="1588413345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8413345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BE5C0AA" w14:textId="124A818E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90A8D0F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Mass:0.00926628 kg</w:t>
                  </w:r>
                </w:p>
                <w:p w14:paraId="39ECCA85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Volume:1.17922e-06 m^3</w:t>
                  </w:r>
                </w:p>
                <w:p w14:paraId="569B27FC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274C0E67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Weight:0.0908095 N</w:t>
                  </w:r>
                </w:p>
                <w:p w14:paraId="581CFCAB" w14:textId="1959DBA5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F98F25B" w14:textId="77777777" w:rsidR="00D0569F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C:\SOLIDWORKS Data (2)\browser\Ansi Metric\bearings\ball bearings\instrument ball bearing_68_am.sldprt</w:t>
                  </w:r>
                </w:p>
                <w:p w14:paraId="6B160DD3" w14:textId="4996579D" w:rsidR="00D0569F" w:rsidRPr="0044448A" w:rsidRDefault="00D0569F" w:rsidP="00DE5E5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7 13:27:12 2025</w:t>
                  </w:r>
                </w:p>
              </w:tc>
            </w:tr>
            <w:tr w:rsidR="00C16188" w14:paraId="65BBD234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96EB717" w14:textId="14A4E3EC" w:rsidR="00C16188" w:rsidRDefault="00D0569F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OuterRace</w:t>
                  </w:r>
                </w:p>
                <w:p w14:paraId="4772ABEC" w14:textId="3D4304BA" w:rsidR="004B3022" w:rsidRPr="0044448A" w:rsidRDefault="00D0569F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193B32" wp14:editId="2FC1DE76">
                        <wp:extent cx="1533525" cy="1101090"/>
                        <wp:effectExtent l="0" t="0" r="9525" b="3810"/>
                        <wp:docPr id="382471777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2471777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11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3A49EA" w14:textId="6E771642" w:rsidR="00C16188" w:rsidRPr="0044448A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1EED0A5" w14:textId="77777777" w:rsidR="00D0569F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Mass:0.00926628 kg</w:t>
                  </w:r>
                </w:p>
                <w:p w14:paraId="70ABB634" w14:textId="77777777" w:rsidR="00D0569F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Volume:1.17922e-06 m^3</w:t>
                  </w:r>
                </w:p>
                <w:p w14:paraId="0C802006" w14:textId="77777777" w:rsidR="00D0569F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3B8FD902" w14:textId="77777777" w:rsidR="00D0569F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Weight:0.0908095 N</w:t>
                  </w:r>
                </w:p>
                <w:p w14:paraId="78324CED" w14:textId="2A593696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29C7AB9" w14:textId="77777777" w:rsidR="00D0569F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C:\SOLIDWORKS Data (2)\browser\Ansi Metric\bearings\ball bearings\instrument ball bearing_68_am.sldprt</w:t>
                  </w:r>
                </w:p>
                <w:p w14:paraId="3CBE25C5" w14:textId="581CFE5F" w:rsidR="00C16188" w:rsidRPr="0044448A" w:rsidRDefault="00D0569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7 13:27:12 2025</w:t>
                  </w:r>
                </w:p>
              </w:tc>
            </w:tr>
          </w:tbl>
          <w:p w14:paraId="0EA08B57" w14:textId="5554F972" w:rsidR="00FF408C" w:rsidRDefault="00FF408C" w:rsidP="00A96F2C"/>
        </w:tc>
      </w:tr>
    </w:tbl>
    <w:p w14:paraId="7ECD3028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6F1BC4B7" w14:textId="77777777" w:rsidTr="005E294F">
        <w:tc>
          <w:tcPr>
            <w:tcW w:w="11016" w:type="dxa"/>
          </w:tcPr>
          <w:p w14:paraId="20BD722F" w14:textId="67C39161" w:rsidR="00B35001" w:rsidRPr="00B35001" w:rsidRDefault="00D0569F" w:rsidP="00B35001">
            <w:pPr>
              <w:pStyle w:val="Heading1"/>
            </w:pPr>
            <w:bookmarkStart w:id="6" w:name="_Toc187162083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12"/>
              <w:gridCol w:w="5193"/>
            </w:tblGrid>
            <w:tr w:rsidR="00B35001" w14:paraId="1354187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D22E19" w14:textId="1250D2C5" w:rsidR="00B35001" w:rsidRDefault="00D0569F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3F3154" w14:textId="7C060460" w:rsidR="00B35001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D0569F" w14:paraId="30F336E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1DD156" w14:textId="7D8E1408" w:rsidR="00D0569F" w:rsidRDefault="00D0569F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F4D099" w14:textId="4EA3681F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D0569F" w14:paraId="1A7B2FF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2830A2" w14:textId="02EAEE39" w:rsidR="00D0569F" w:rsidRDefault="00D0569F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DE9EB3" w14:textId="09C1A0A1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D0569F" w14:paraId="37780E3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1BCFE2" w14:textId="13C549BE" w:rsidR="00D0569F" w:rsidRDefault="00D0569F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02DA27" w14:textId="12AAACA2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D0569F" w14:paraId="42C82B7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4E55ED" w14:textId="1437FD99" w:rsidR="00D0569F" w:rsidRDefault="00D0569F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43094A" w14:textId="4308A51B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D0569F" w14:paraId="6F0D221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2DBF17" w14:textId="65E2AB78" w:rsidR="00D0569F" w:rsidRDefault="00D0569F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08C227" w14:textId="43D8FB07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D0569F" w14:paraId="24972D6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194BAF" w14:textId="56B674E1" w:rsidR="00D0569F" w:rsidRDefault="00D0569F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796EA9" w14:textId="30AEC41D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188F329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432ED3" w14:textId="48957572" w:rsidR="00D0569F" w:rsidRDefault="00D0569F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684E44" w14:textId="28C76A09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0569F" w14:paraId="6874EBF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9A340A" w14:textId="688C81C5" w:rsidR="00D0569F" w:rsidRDefault="00D0569F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CB4723" w14:textId="715B611E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599B517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F02CFD" w14:textId="36903A16" w:rsidR="00D0569F" w:rsidRDefault="00D0569F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FAB26A" w14:textId="56113642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47AF942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6E2681" w14:textId="35D3C8CE" w:rsidR="00D0569F" w:rsidRDefault="00D0569F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C7EBD8" w14:textId="18CB4D7F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68F6991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F41312" w14:textId="575CE199" w:rsidR="00D0569F" w:rsidRDefault="00D0569F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8C7879" w14:textId="21479249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0569F" w14:paraId="711F36A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312738" w14:textId="5581935E" w:rsidR="00D0569F" w:rsidRDefault="00D0569F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BA8222" w14:textId="66FF5530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3D476D5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7F11C1" w14:textId="783B6372" w:rsidR="00D0569F" w:rsidRDefault="00D0569F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D8CD43" w14:textId="19630460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D0569F" w14:paraId="3766D9E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ADDE47" w14:textId="7FC371E9" w:rsidR="00D0569F" w:rsidRDefault="00D0569F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34F34F" w14:textId="07F5F621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6ED63A5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9C662D" w14:textId="2B894552" w:rsidR="00D0569F" w:rsidRDefault="00D0569F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08B360" w14:textId="4C351E4D" w:rsidR="00D0569F" w:rsidRDefault="00D0569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5CADC7C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32AE51" w14:textId="11D50198" w:rsidR="00D0569F" w:rsidRDefault="00D0569F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565955" w14:textId="33AAECD3" w:rsidR="00D0569F" w:rsidRDefault="00D0569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(C:\Users\User\Desktop\All BE Designs\Solidworks\jetchair_it6)</w:t>
                  </w:r>
                </w:p>
              </w:tc>
            </w:tr>
          </w:tbl>
          <w:p w14:paraId="6E1D24DB" w14:textId="59C84952" w:rsidR="005E294F" w:rsidRDefault="005E294F" w:rsidP="00A96F2C"/>
        </w:tc>
      </w:tr>
      <w:bookmarkEnd w:id="1"/>
      <w:bookmarkEnd w:id="2"/>
      <w:bookmarkEnd w:id="3"/>
    </w:tbl>
    <w:p w14:paraId="175694B2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27F7D817" w14:textId="77777777" w:rsidTr="00E80CD9">
        <w:tc>
          <w:tcPr>
            <w:tcW w:w="11016" w:type="dxa"/>
          </w:tcPr>
          <w:p w14:paraId="6F934003" w14:textId="04E0ABAA" w:rsidR="00F33129" w:rsidRPr="00B35001" w:rsidRDefault="00D0569F" w:rsidP="000A7C6B">
            <w:pPr>
              <w:pStyle w:val="Heading1"/>
            </w:pPr>
            <w:bookmarkStart w:id="7" w:name="_Toc187162084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3CDF5B8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0B9AA3" w14:textId="67FD05D9" w:rsidR="00F33129" w:rsidRDefault="00D0569F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38609D" w14:textId="691FAF68" w:rsidR="00F33129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D0569F" w14:paraId="07D50B3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241ABF" w14:textId="131ADD66" w:rsidR="00D0569F" w:rsidRDefault="00D0569F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22E5C1" w14:textId="08AC44EF" w:rsidR="00D0569F" w:rsidRDefault="00D0569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D0569F" w14:paraId="6F261CA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9255A3" w14:textId="2426514B" w:rsidR="00D0569F" w:rsidRDefault="00D0569F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EC0FC8" w14:textId="6D097240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D0569F" w14:paraId="5A12F16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BD6FC6" w14:textId="23C2FD91" w:rsidR="00D0569F" w:rsidRDefault="00D0569F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75C4FC" w14:textId="0A8669AA" w:rsidR="00D0569F" w:rsidRDefault="00D0569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D0569F" w14:paraId="41EAB5D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A9C972" w14:textId="64500B18" w:rsidR="00D0569F" w:rsidRDefault="00D0569F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A1F2C1" w14:textId="6DC684D0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58C56671" w14:textId="20418F74" w:rsidR="00F33129" w:rsidRDefault="00F33129" w:rsidP="000A7C6B"/>
        </w:tc>
      </w:tr>
    </w:tbl>
    <w:p w14:paraId="6A29B86E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93C100C" w14:textId="77777777" w:rsidTr="005273D5">
        <w:trPr>
          <w:trHeight w:val="4158"/>
        </w:trPr>
        <w:tc>
          <w:tcPr>
            <w:tcW w:w="11136" w:type="dxa"/>
          </w:tcPr>
          <w:p w14:paraId="5D953823" w14:textId="57E5FF70" w:rsidR="00E80CD9" w:rsidRPr="00AC3438" w:rsidRDefault="00D0569F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187162085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07"/>
              <w:gridCol w:w="4707"/>
              <w:gridCol w:w="2959"/>
            </w:tblGrid>
            <w:tr w:rsidR="00E80CD9" w:rsidRPr="000841BF" w14:paraId="776046F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97914C" w14:textId="708652A6" w:rsidR="00E80CD9" w:rsidRPr="003E6C57" w:rsidRDefault="00D0569F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ADF0BF" w14:textId="44A262E8" w:rsidR="00E80CD9" w:rsidRPr="003E6C57" w:rsidRDefault="00D0569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F98496" w14:textId="7323327B" w:rsidR="00E80CD9" w:rsidRPr="003E6C57" w:rsidRDefault="00D0569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5B8E2EC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438FF8E1" w14:textId="4EBB8E0E" w:rsidR="00E80CD9" w:rsidRPr="00577134" w:rsidRDefault="00D0569F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C459704" wp14:editId="560C450D">
                        <wp:extent cx="1904365" cy="1367155"/>
                        <wp:effectExtent l="0" t="0" r="635" b="4445"/>
                        <wp:docPr id="2109872360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9872360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367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8DA6A7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4BA696" w14:textId="403C146E" w:rsidR="00E80CD9" w:rsidRPr="00BE6656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42699C" w14:textId="02EB9B79" w:rsidR="00E80CD9" w:rsidRPr="00BE6656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1023 Carbon Steel Sheet (SS)</w:t>
                        </w:r>
                      </w:p>
                    </w:tc>
                  </w:tr>
                  <w:tr w:rsidR="00D0569F" w:rsidRPr="00577134" w14:paraId="59B2380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A33340" w14:textId="251C0E21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F21F93" w14:textId="4056DA8F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0569F" w:rsidRPr="00577134" w14:paraId="1EFB5C5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1EE112" w14:textId="2C1286F8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AD5DFC" w14:textId="5DD09A41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D0569F" w:rsidRPr="00577134" w14:paraId="3B739CD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0D6D33" w14:textId="5D54756A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22E338" w14:textId="0C293BC7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2.82685e+08 N/m^2</w:t>
                        </w:r>
                      </w:p>
                    </w:tc>
                  </w:tr>
                  <w:tr w:rsidR="00D0569F" w:rsidRPr="00577134" w14:paraId="43B19F5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016215" w14:textId="103B92B2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1C889C" w14:textId="58777D52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4.25e+08 N/m^2</w:t>
                        </w:r>
                      </w:p>
                    </w:tc>
                  </w:tr>
                  <w:tr w:rsidR="00D0569F" w:rsidRPr="00577134" w14:paraId="12DCFA4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36AA249" w14:textId="427A1D81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E0B06C" w14:textId="61CAC20A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2.05e+11 N/m^2</w:t>
                        </w:r>
                      </w:p>
                    </w:tc>
                  </w:tr>
                  <w:tr w:rsidR="00D0569F" w:rsidRPr="00577134" w14:paraId="5C6847B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26AE19" w14:textId="2794CE24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F1CD92" w14:textId="12B50290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D0569F" w:rsidRPr="00577134" w14:paraId="4338DE7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B67A83" w14:textId="77BC1D5A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86D227" w14:textId="06BEEB87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7,858 kg/m^3</w:t>
                        </w:r>
                      </w:p>
                    </w:tc>
                  </w:tr>
                  <w:tr w:rsidR="00D0569F" w:rsidRPr="00577134" w14:paraId="46E50B1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E6E2B9C" w14:textId="5BE7F222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8BD7DD" w14:textId="6C40EEB2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8e+10 N/m^2</w:t>
                        </w:r>
                      </w:p>
                    </w:tc>
                  </w:tr>
                  <w:tr w:rsidR="00D0569F" w:rsidRPr="00577134" w14:paraId="2F60A87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7F1284" w14:textId="2A2B968D" w:rsidR="00D0569F" w:rsidRDefault="00D0569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F5FFBD" w14:textId="653B7756" w:rsidR="00D0569F" w:rsidRDefault="00D0569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3E32A361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33FE441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1(Cut-Extrude5)(Back-1),</w:t>
                  </w:r>
                </w:p>
                <w:p w14:paraId="1A05A5D8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1(Mirror50)(Iteration6_chassis-1),</w:t>
                  </w:r>
                </w:p>
                <w:p w14:paraId="62834AFC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2(Cut-Extrude10)(Iteration6_chassis-1),</w:t>
                  </w:r>
                </w:p>
                <w:p w14:paraId="7FE503B5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3(Fillet33)(Iteration6_chassis-1),</w:t>
                  </w:r>
                </w:p>
                <w:p w14:paraId="26685DB8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4(Cut-Extrude8)(Iteration6_chassis-1),</w:t>
                  </w:r>
                </w:p>
                <w:p w14:paraId="72AD77CF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Line1)(PIN_PIPE-1),</w:t>
                  </w:r>
                </w:p>
                <w:p w14:paraId="642820B8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1(Chamfer4)(RS.177-4516-3000N-1/RS.177-4516-bottom-1),</w:t>
                  </w:r>
                </w:p>
                <w:p w14:paraId="1E2FEE08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1(Chamfer2)(RS.177-4516-3000N-1/RS.177-4516-bottom-mount-1),</w:t>
                  </w:r>
                </w:p>
                <w:p w14:paraId="27E32A6E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1(Cut-Extrude1)(RS.177-4516-3000N-1/RS.177-4516-shaft-1),</w:t>
                  </w:r>
                </w:p>
                <w:p w14:paraId="7698AAD2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1(Boss-Extrude2)(RS.177-4516-3000N-1/RS.177-4516-top-mount-1),</w:t>
                  </w:r>
                </w:p>
                <w:p w14:paraId="3C713137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1(Chamfer4)(RS.177-4516-3000N-2/RS.177-4516-bottom-1),</w:t>
                  </w:r>
                </w:p>
                <w:p w14:paraId="26F04D9C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1(Chamfer2)(RS.177-4516-3000N-2/RS.177-4516-bottom-mount-1),</w:t>
                  </w:r>
                </w:p>
                <w:p w14:paraId="4656DB2B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1(Cut-Extrude1)(RS.177-4516-3000N-2/RS.177-4516-shaft-1),</w:t>
                  </w:r>
                </w:p>
                <w:p w14:paraId="513697F4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1(Boss-Extrude2)(RS.177-4516-3000N-2/RS.177-4516-top-mount-1),</w:t>
                  </w:r>
                </w:p>
                <w:p w14:paraId="0E7F1654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2(Fillet5)(butt_cushion_v3-1),</w:t>
                  </w:r>
                </w:p>
                <w:p w14:paraId="56552961" w14:textId="77777777" w:rsidR="00D0569F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1(OuterRace)(instrument ball bearing_68_am-1),</w:t>
                  </w:r>
                </w:p>
                <w:p w14:paraId="37B2A5C4" w14:textId="1C21593D" w:rsidR="00E80CD9" w:rsidRPr="00577134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1(OuterRace)(instrument ball bearing_68_am-2)</w:t>
                  </w:r>
                </w:p>
              </w:tc>
            </w:tr>
            <w:tr w:rsidR="00E80CD9" w:rsidRPr="000841BF" w14:paraId="0F74A006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298932F5" w14:textId="2EE3026D" w:rsidR="00E80CD9" w:rsidRPr="000841BF" w:rsidRDefault="00D0569F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</w:tbl>
          <w:p w14:paraId="7D71FE77" w14:textId="71973591" w:rsidR="00E80CD9" w:rsidRDefault="00E80CD9" w:rsidP="000A7C6B"/>
        </w:tc>
      </w:tr>
      <w:bookmarkEnd w:id="8"/>
      <w:bookmarkEnd w:id="9"/>
      <w:bookmarkEnd w:id="10"/>
    </w:tbl>
    <w:p w14:paraId="304056BB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6981C8FD" w14:textId="77777777" w:rsidTr="00452CBC">
        <w:tc>
          <w:tcPr>
            <w:tcW w:w="11016" w:type="dxa"/>
          </w:tcPr>
          <w:p w14:paraId="2F4C0A84" w14:textId="79D788C7" w:rsidR="005273D5" w:rsidRPr="00AF1A58" w:rsidRDefault="00D0569F" w:rsidP="000A7C6B">
            <w:pPr>
              <w:pStyle w:val="Heading1"/>
              <w:rPr>
                <w:b w:val="0"/>
                <w:bCs w:val="0"/>
              </w:rPr>
            </w:pPr>
            <w:bookmarkStart w:id="12" w:name="_Toc187162086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790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76"/>
              <w:gridCol w:w="3765"/>
              <w:gridCol w:w="5249"/>
            </w:tblGrid>
            <w:tr w:rsidR="00D0569F" w14:paraId="609BC25A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33C47D7" w14:textId="12298B49" w:rsidR="00D0569F" w:rsidRPr="004E282D" w:rsidRDefault="00D0569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298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A9CCD70" w14:textId="1A0A0D5C" w:rsidR="00D0569F" w:rsidRPr="004E282D" w:rsidRDefault="00D0569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00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1BB1183" w14:textId="7611E36D" w:rsidR="00D0569F" w:rsidRPr="004E282D" w:rsidRDefault="00D0569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0569F" w14:paraId="0A16D9DD" w14:textId="77777777" w:rsidTr="006468D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527BE8E3" w14:textId="13B4F600" w:rsidR="00D0569F" w:rsidRPr="00AD5FBA" w:rsidRDefault="00D0569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2981" w:type="dxa"/>
                  <w:tcBorders>
                    <w:top w:val="single" w:sz="18" w:space="0" w:color="76923C" w:themeColor="accent3" w:themeShade="BF"/>
                  </w:tcBorders>
                </w:tcPr>
                <w:p w14:paraId="76A21F68" w14:textId="7ED5AA3E" w:rsidR="00D0569F" w:rsidRPr="006208CB" w:rsidRDefault="00D0569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5F10FB9" wp14:editId="514819A2">
                        <wp:extent cx="1746885" cy="1254125"/>
                        <wp:effectExtent l="0" t="0" r="5715" b="3175"/>
                        <wp:docPr id="345736841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5736841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885" cy="1254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00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727"/>
                    <w:gridCol w:w="2292"/>
                  </w:tblGrid>
                  <w:tr w:rsidR="00D0569F" w14:paraId="2826BD1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C161984" w14:textId="59934FE6" w:rsidR="00D0569F" w:rsidRPr="00BE6656" w:rsidRDefault="00D0569F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6DDDAFC" w14:textId="036D127C" w:rsidR="00D0569F" w:rsidRPr="00154A1A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D0569F" w14:paraId="654254E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071FB1" w14:textId="3CC0A326" w:rsidR="00D0569F" w:rsidRDefault="00D0569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57B186" w14:textId="453FB23C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530536DF" w14:textId="77777777" w:rsidR="00D0569F" w:rsidRPr="004C6DEB" w:rsidRDefault="00D0569F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4F619476" w14:textId="77777777" w:rsidTr="00D0569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90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29B0A663" w14:textId="63769B5E" w:rsidR="003F154A" w:rsidRPr="003F154A" w:rsidRDefault="00D0569F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65790084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8EBF928" w14:textId="443A5C98" w:rsidR="003F154A" w:rsidRDefault="00D0569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FC26187" w14:textId="0E2BB889" w:rsidR="003F154A" w:rsidRDefault="00D0569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F244465" w14:textId="1643D079" w:rsidR="003F154A" w:rsidRDefault="00D0569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D60B40E" w14:textId="45979B2B" w:rsidR="003F154A" w:rsidRDefault="00D0569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1E83D00" w14:textId="03B7BE2F" w:rsidR="003F154A" w:rsidRDefault="00D0569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53BB5ADC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E15A7C9" w14:textId="32123DA8" w:rsidR="003F154A" w:rsidRDefault="00D0569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D2B012" w14:textId="734C6FDE" w:rsidR="003F154A" w:rsidRPr="00EF37BF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3.74359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0B98BA9" w14:textId="400C16A6" w:rsidR="003F154A" w:rsidRPr="00EF37BF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5,999.99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2FCC87" w14:textId="498E62A4" w:rsidR="003F154A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7.09295e-05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9C633BB" w14:textId="019BB885" w:rsidR="003F154A" w:rsidRPr="00EF37BF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6,000</w:t>
                        </w:r>
                      </w:p>
                    </w:tc>
                  </w:tr>
                  <w:tr w:rsidR="00935682" w14:paraId="45E202EA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599802A" w14:textId="00D42BD4" w:rsidR="00935682" w:rsidRDefault="00D0569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D6A7B7" w14:textId="566C8378" w:rsidR="00935682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ED1D3A" w14:textId="2ACDB599" w:rsidR="00935682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871CC1" w14:textId="766B156D" w:rsidR="00935682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A66D40F" w14:textId="4E026E7A" w:rsidR="00935682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</w:tbl>
                <w:p w14:paraId="0A969F15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D8956AB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172"/>
              <w:gridCol w:w="5990"/>
            </w:tblGrid>
            <w:tr w:rsidR="00D0569F" w14:paraId="523FF754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8CEDC3A" w14:textId="405EA520" w:rsidR="00D0569F" w:rsidRPr="004E282D" w:rsidRDefault="00D0569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172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2E36B85" w14:textId="157395E7" w:rsidR="00D0569F" w:rsidRPr="004E282D" w:rsidRDefault="00D0569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90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43F0F70" w14:textId="5C1B7B72" w:rsidR="00D0569F" w:rsidRPr="004E282D" w:rsidRDefault="00D0569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0569F" w14:paraId="49A70CA2" w14:textId="77777777" w:rsidTr="00436F8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7B0041D4" w14:textId="46BBF652" w:rsidR="00D0569F" w:rsidRPr="00F42DD1" w:rsidRDefault="00D0569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Force-3</w:t>
                  </w:r>
                </w:p>
              </w:tc>
              <w:tc>
                <w:tcPr>
                  <w:tcW w:w="3172" w:type="dxa"/>
                  <w:tcBorders>
                    <w:top w:val="single" w:sz="18" w:space="0" w:color="C0504D" w:themeColor="accent2"/>
                  </w:tcBorders>
                </w:tcPr>
                <w:p w14:paraId="53EA6CEF" w14:textId="4865EDD0" w:rsidR="00D0569F" w:rsidRPr="006208CB" w:rsidRDefault="00D0569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9611BEF" wp14:editId="10A2D167">
                        <wp:extent cx="1868170" cy="1341120"/>
                        <wp:effectExtent l="0" t="0" r="0" b="0"/>
                        <wp:docPr id="1403754372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3754372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170" cy="1341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90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30"/>
                    <w:gridCol w:w="2630"/>
                  </w:tblGrid>
                  <w:tr w:rsidR="00D0569F" w14:paraId="75F5B80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F7CBDA0" w14:textId="5A6C1E72" w:rsidR="00D0569F" w:rsidRPr="00BE6656" w:rsidRDefault="00D0569F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F8394F0" w14:textId="00D8EB36" w:rsidR="00D0569F" w:rsidRPr="00B77EA3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Point Load(s)</w:t>
                        </w:r>
                      </w:p>
                    </w:tc>
                  </w:tr>
                  <w:tr w:rsidR="00D0569F" w14:paraId="52262FF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EF04C8" w14:textId="1E0A400A" w:rsidR="00D0569F" w:rsidRDefault="00D0569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7974B08" w14:textId="0A479368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Edge&lt; 1 &gt;</w:t>
                        </w:r>
                      </w:p>
                    </w:tc>
                  </w:tr>
                  <w:tr w:rsidR="00D0569F" w14:paraId="173CBA9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90F628B" w14:textId="0FCF88A1" w:rsidR="00D0569F" w:rsidRDefault="00D0569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E442497" w14:textId="27B9446F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D0569F" w14:paraId="19E7651A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8E8C656" w14:textId="5D1E64D2" w:rsidR="00D0569F" w:rsidRDefault="00D0569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50DB50C" w14:textId="720EA5FA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3,000 N</w:t>
                        </w:r>
                      </w:p>
                    </w:tc>
                  </w:tr>
                  <w:tr w:rsidR="00D0569F" w14:paraId="7193378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4DAA1D6" w14:textId="37C744D1" w:rsidR="00D0569F" w:rsidRDefault="00D0569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Moments: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27F880E" w14:textId="72A7C4A3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--- N.m</w:t>
                        </w:r>
                      </w:p>
                    </w:tc>
                  </w:tr>
                </w:tbl>
                <w:p w14:paraId="64CA8D99" w14:textId="77777777" w:rsidR="00D0569F" w:rsidRDefault="00D0569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06544257" w14:textId="2EE85107" w:rsidR="005273D5" w:rsidRDefault="005273D5" w:rsidP="000A7C6B">
            <w:pPr>
              <w:rPr>
                <w:rStyle w:val="Strong"/>
              </w:rPr>
            </w:pPr>
          </w:p>
        </w:tc>
      </w:tr>
    </w:tbl>
    <w:p w14:paraId="33087365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543F3B36" w14:textId="77777777" w:rsidTr="005B3D16">
        <w:tc>
          <w:tcPr>
            <w:tcW w:w="11016" w:type="dxa"/>
          </w:tcPr>
          <w:p w14:paraId="663FA93B" w14:textId="4E67BFF4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187162087"/>
            <w:r w:rsidR="00D0569F">
              <w:t>Connector Definitions</w:t>
            </w:r>
            <w:bookmarkEnd w:id="13"/>
          </w:p>
          <w:p w14:paraId="334C1779" w14:textId="77777777" w:rsidR="00132707" w:rsidRPr="006960B7" w:rsidRDefault="00132707" w:rsidP="000A7C6B"/>
          <w:tbl>
            <w:tblPr>
              <w:tblStyle w:val="LightList-Accent2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94"/>
              <w:gridCol w:w="4274"/>
              <w:gridCol w:w="3386"/>
            </w:tblGrid>
            <w:tr w:rsidR="005B3D16" w14:paraId="04361DC1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92D4B09" w14:textId="7C54C1AF" w:rsidR="005B3D16" w:rsidRPr="004E282D" w:rsidRDefault="00D0569F" w:rsidP="00AB7ED5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Name</w:t>
                  </w:r>
                </w:p>
              </w:tc>
              <w:tc>
                <w:tcPr>
                  <w:tcW w:w="4276" w:type="dxa"/>
                  <w:tcBorders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29A45616" w14:textId="7CD18C0D" w:rsidR="005B3D16" w:rsidRPr="004E282D" w:rsidRDefault="00D0569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383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20875E37" w14:textId="4FE611D9" w:rsidR="005B3D16" w:rsidRPr="004E282D" w:rsidRDefault="00D0569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Image</w:t>
                  </w:r>
                </w:p>
              </w:tc>
            </w:tr>
            <w:tr w:rsidR="005B3D16" w14:paraId="11E6AECE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2B202A50" w14:textId="7BFCB4B2" w:rsidR="005B3D16" w:rsidRPr="00F42DD1" w:rsidRDefault="00D0569F" w:rsidP="00AB7ED5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Rigid Connector-19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8"/>
                    <w:gridCol w:w="1846"/>
                  </w:tblGrid>
                  <w:tr w:rsidR="00485382" w14:paraId="21D43337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C04178E" w14:textId="121F49D1" w:rsidR="00485382" w:rsidRPr="00BE6656" w:rsidRDefault="00D0569F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40869EC" w14:textId="555F8621" w:rsidR="00485382" w:rsidRPr="00154A1A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D0569F" w14:paraId="2AAFD4B2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128C0E" w14:textId="367F7393" w:rsidR="00D0569F" w:rsidRDefault="00D0569F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293C9C1" w14:textId="5281B01C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64BD8C76" w14:textId="77777777" w:rsidR="00485382" w:rsidRPr="006208CB" w:rsidRDefault="00485382" w:rsidP="0048538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3"/>
                  </w:tblGrid>
                  <w:tr w:rsidR="005B3D16" w14:paraId="7C41F28A" w14:textId="77777777" w:rsidTr="005B3D16">
                    <w:tc>
                      <w:tcPr>
                        <w:tcW w:w="3168" w:type="dxa"/>
                        <w:vAlign w:val="center"/>
                        <w:hideMark/>
                      </w:tcPr>
                      <w:p w14:paraId="56C26FA5" w14:textId="2B8CDA1A" w:rsidR="005B3D16" w:rsidRPr="00F42DD1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597F10F" wp14:editId="45134DF7">
                              <wp:extent cx="1864995" cy="1339215"/>
                              <wp:effectExtent l="0" t="0" r="1905" b="0"/>
                              <wp:docPr id="429647857" name="Picture 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29647857" name=""/>
                                      <pic:cNvPicPr/>
                                    </pic:nvPicPr>
                                    <pic:blipFill>
                                      <a:blip r:embed="rId2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4995" cy="13392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5B3D16" w14:paraId="455B58D0" w14:textId="77777777" w:rsidTr="005B3D16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0902A407" w14:textId="1163A7EA" w:rsidR="005B3D16" w:rsidRPr="004E282D" w:rsidRDefault="00D0569F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Rigid Connector-19</w:t>
                        </w:r>
                      </w:p>
                    </w:tc>
                  </w:tr>
                </w:tbl>
                <w:p w14:paraId="5C6B0D36" w14:textId="77777777" w:rsidR="005B3D16" w:rsidRDefault="005B3D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9CCD4AC" w14:textId="77777777" w:rsidR="00132707" w:rsidRDefault="00132707" w:rsidP="000A7C6B"/>
          <w:p w14:paraId="2207C166" w14:textId="21794E24" w:rsidR="00EF37BF" w:rsidRPr="009C0A33" w:rsidRDefault="00EF37BF" w:rsidP="000A7C6B"/>
          <w:p w14:paraId="42D070B8" w14:textId="77777777" w:rsidR="000F2729" w:rsidRDefault="000F2729" w:rsidP="000A7C6B"/>
          <w:p w14:paraId="51812B4B" w14:textId="413081F4" w:rsidR="00E12C21" w:rsidRDefault="00D0569F" w:rsidP="000A7C6B">
            <w:r>
              <w:rPr>
                <w:rStyle w:val="Strong"/>
              </w:rPr>
              <w:t>Pin/Bolt/Bearing Connector</w:t>
            </w:r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54"/>
              <w:gridCol w:w="3526"/>
              <w:gridCol w:w="3973"/>
            </w:tblGrid>
            <w:tr w:rsidR="00D0569F" w:rsidRPr="000841BF" w14:paraId="7F2B2F98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6366BE07" w14:textId="0C0D6ECB" w:rsidR="00E12C21" w:rsidRPr="003E6C57" w:rsidRDefault="00D0569F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3029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7794EDF4" w14:textId="5587E172" w:rsidR="00E12C21" w:rsidRPr="003E6C57" w:rsidRDefault="00D0569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429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27799A8F" w14:textId="3D069941" w:rsidR="00E12C21" w:rsidRPr="003E6C57" w:rsidRDefault="00D0569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Strength Details</w:t>
                  </w:r>
                </w:p>
              </w:tc>
            </w:tr>
            <w:tr w:rsidR="00D0569F" w:rsidRPr="000841BF" w14:paraId="4DF6048F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36CDDDA5" w14:textId="42BC99E9" w:rsidR="00E12C21" w:rsidRDefault="00D0569F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8696A0B" wp14:editId="391A67F7">
                        <wp:extent cx="2034540" cy="1461135"/>
                        <wp:effectExtent l="0" t="0" r="3810" b="5715"/>
                        <wp:docPr id="433580505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3580505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BCCD80" w14:textId="3A848AF9" w:rsidR="00E12C21" w:rsidRPr="000F2729" w:rsidRDefault="00D0569F" w:rsidP="000A7C6B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- 1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2E61D4" w14:paraId="7861E237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02450B5" w14:textId="75276790" w:rsidR="002E61D4" w:rsidRPr="00BE6656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C392C36" w14:textId="03BCF075" w:rsidR="002E61D4" w:rsidRPr="002E61D4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071B110D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FEB3435" w14:textId="3469DF56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D3EA3B5" w14:textId="5CA9C83F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62EF852D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85B8A42" w14:textId="19D50B5B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D405CD" w14:textId="1D216D24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51FB224D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D789F25" w14:textId="2A5FCB3A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77E43C8" w14:textId="38042F16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05FDACF4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538C91" w14:textId="6FE0C37C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4436F8" w14:textId="1CB86AC1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15BDA95E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F697EAF" w14:textId="28174435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D2DEBD8" w14:textId="1FA05C8E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1C70C25B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7F60998" w14:textId="2CDCEA63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DAE42F" w14:textId="32189CD3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473FF4AC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E3EBED" w14:textId="7B9A5434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6DEAA82" w14:textId="6A9D5A68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32F6F3D6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062A977" w14:textId="46F51EBA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40C326B" w14:textId="44A89212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6DCC1FF0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7D9C8E" w14:textId="4AF22DE0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3EBF2BD" w14:textId="47D6D599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0856A238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127B7B7" w14:textId="7E9A0599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BBFCE34" w14:textId="75D5B4D1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15646D8C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1FC0635" w14:textId="48CB6275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871603" w14:textId="3D8D1119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14A8978F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D2DB17C" w14:textId="22CB17A0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CFEC3C1" w14:textId="64562453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05D176B4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CDA1A2" w14:textId="4FC38C37" w:rsidR="00D0569F" w:rsidRDefault="00D0569F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lastRenderedPageBreak/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CBE911B" w14:textId="1BE6F5FF" w:rsidR="00D0569F" w:rsidRDefault="00D0569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5E304693" w14:textId="77777777"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3319D9" w:rsidRPr="00745EEE" w14:paraId="4DB30D04" w14:textId="77777777" w:rsidTr="005B3D16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7D105322" w14:textId="41D40596" w:rsidR="003319D9" w:rsidRPr="00840CC7" w:rsidRDefault="00D0569F" w:rsidP="00840CC7">
                        <w:pPr>
                          <w:pStyle w:val="TOC3"/>
                        </w:pPr>
                        <w:r>
                          <w:lastRenderedPageBreak/>
                          <w:t>Bolt Check</w:t>
                        </w:r>
                        <w:r w:rsidR="003319D9"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76524878" w14:textId="277340D9" w:rsidR="003319D9" w:rsidRPr="005D397D" w:rsidRDefault="00D0569F" w:rsidP="00840CC7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3319D9" w:rsidRPr="00745EEE" w14:paraId="636F7AD5" w14:textId="77777777" w:rsidTr="005B3D16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6907422B" w14:textId="00EF3C3D" w:rsidR="003319D9" w:rsidRPr="005D397D" w:rsidRDefault="00D0569F" w:rsidP="00840CC7">
                        <w:pPr>
                          <w:pStyle w:val="TOC3"/>
                        </w:pPr>
                        <w:r>
                          <w:t>Calculated FOS</w:t>
                        </w:r>
                        <w:r w:rsidR="003319D9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56826527" w14:textId="4C8B53A2" w:rsidR="003319D9" w:rsidRPr="005D397D" w:rsidRDefault="00D0569F" w:rsidP="00840CC7">
                        <w:pPr>
                          <w:pStyle w:val="TOC3"/>
                        </w:pPr>
                        <w:r>
                          <w:t>6.43658</w:t>
                        </w:r>
                      </w:p>
                    </w:tc>
                  </w:tr>
                  <w:tr w:rsidR="003319D9" w:rsidRPr="00745EEE" w14:paraId="18255B1F" w14:textId="77777777" w:rsidTr="005B3D16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46C82C46" w14:textId="5D09633B" w:rsidR="003319D9" w:rsidRPr="005D397D" w:rsidRDefault="00D0569F" w:rsidP="00840CC7">
                        <w:pPr>
                          <w:pStyle w:val="TOC3"/>
                        </w:pPr>
                        <w:r>
                          <w:t>Desired FOS</w:t>
                        </w:r>
                        <w:r w:rsidR="003319D9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08574CAE" w14:textId="02DF49A8" w:rsidR="003319D9" w:rsidRPr="005D397D" w:rsidRDefault="00D0569F" w:rsidP="00840CC7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6C2578AB" w14:textId="77777777"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7493321A" w14:textId="54D96F39" w:rsidR="00E12C21" w:rsidRPr="00577134" w:rsidRDefault="00D0569F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48CCC61" wp14:editId="1D71FD98">
                        <wp:extent cx="2578100" cy="1851025"/>
                        <wp:effectExtent l="0" t="0" r="0" b="0"/>
                        <wp:docPr id="158426563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26563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314EF1FA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8F58E57" w14:textId="46A1599B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09FE55D5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F62AAD2" w14:textId="4B25388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7402704" w14:textId="0C832034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3256725" w14:textId="7DEBCCC8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CF2D41B" w14:textId="0316C52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ABFC53B" w14:textId="524C9B2C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74A4A98A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2F8758" w14:textId="26A5642B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68394D" w14:textId="5C514AC8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06AFC09" w14:textId="0A54FD8E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353E6E5" w14:textId="1EDF9A7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-1,334.6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4CDC252" w14:textId="5ACA9822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1,334.6</w:t>
                        </w:r>
                      </w:p>
                    </w:tc>
                  </w:tr>
                  <w:tr w:rsidR="00D0569F" w14:paraId="3388E440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AE60957" w14:textId="25A93608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012273" w14:textId="678A8F0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-2.6905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937970" w14:textId="499DA2E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-3.3602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A66121" w14:textId="3F7F944B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1E9059C" w14:textId="1C68DE4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4.3046</w:t>
                        </w:r>
                      </w:p>
                    </w:tc>
                  </w:tr>
                  <w:tr w:rsidR="00D0569F" w14:paraId="4DDB9540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945DDCD" w14:textId="7BF996A8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5AB600" w14:textId="3115A624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0.022315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04DE24" w14:textId="2693775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-0.017113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CAD123" w14:textId="02560A4B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3C5FF30" w14:textId="39D58FE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0.028121</w:t>
                        </w:r>
                      </w:p>
                    </w:tc>
                  </w:tr>
                </w:tbl>
                <w:p w14:paraId="6C090698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3240BDDB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0EC71E16" w14:textId="27E8E615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CCF6CBA" wp14:editId="139A31B7">
                        <wp:extent cx="2034540" cy="1461135"/>
                        <wp:effectExtent l="0" t="0" r="3810" b="5715"/>
                        <wp:docPr id="1317501178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7501178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D9EDA4" w14:textId="226AB44A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- 2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621A9D0B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E7E502B" w14:textId="33FB1535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ED6662C" w14:textId="426974A3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1230729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E72CF30" w14:textId="67A7A832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5831E5C" w14:textId="25EC749C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5739715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6990B61" w14:textId="51BE628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5670FC" w14:textId="0FD7F22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7A6F0E5B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E44C0C0" w14:textId="1186AA6E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A35135" w14:textId="7644EAB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12AA341E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8A1408B" w14:textId="269E0E4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35C3EC" w14:textId="1896C084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1690271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8A5738" w14:textId="33386F54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40F1FC" w14:textId="1713B86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56A67BE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0AA66C7" w14:textId="4BEC759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35951E" w14:textId="4967AA19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797013A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5ED0944" w14:textId="5BAFD46C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189402F" w14:textId="037527C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6A720E4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A75DD29" w14:textId="349AF61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6B21F93" w14:textId="37DF959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728B5E0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EBE76D1" w14:textId="67A2DCA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BE1050C" w14:textId="6DF7CFCD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207BE1A6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C1352CD" w14:textId="4B8C567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C5C6ADA" w14:textId="61DE507F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703A77A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22AA05" w14:textId="0E0D9BB6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7E17B0E" w14:textId="3B1B5EC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447B260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3F12297" w14:textId="436ECCC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4C8C004" w14:textId="0CB3FB1E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1C15CBF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65B4327" w14:textId="0B3E0CC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2BDEF9" w14:textId="667D36E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3207A0E3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264CA8DF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69B401E6" w14:textId="24012558" w:rsidR="00D0569F" w:rsidRPr="00840CC7" w:rsidRDefault="00D0569F" w:rsidP="00DE5E50">
                        <w:pPr>
                          <w:pStyle w:val="TOC3"/>
                        </w:pPr>
                        <w:r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9B9C1CD" w14:textId="07FD7695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21F036BA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65F72CDB" w14:textId="1C2F2427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5680B017" w14:textId="7E31F68E" w:rsidR="00D0569F" w:rsidRPr="005D397D" w:rsidRDefault="00D0569F" w:rsidP="00DE5E50">
                        <w:pPr>
                          <w:pStyle w:val="TOC3"/>
                        </w:pPr>
                        <w:r>
                          <w:t>6.20609</w:t>
                        </w:r>
                      </w:p>
                    </w:tc>
                  </w:tr>
                  <w:tr w:rsidR="00D0569F" w:rsidRPr="00745EEE" w14:paraId="335899C7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17704548" w14:textId="0F0C879E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491E881D" w14:textId="25A7F340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69102794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2BCB5320" w14:textId="58750663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C82E107" wp14:editId="635A2068">
                        <wp:extent cx="2578100" cy="1851025"/>
                        <wp:effectExtent l="0" t="0" r="0" b="0"/>
                        <wp:docPr id="1370549564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0549564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515BCBE5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36D30D4" w14:textId="1697D1B2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2C5B2261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EF70976" w14:textId="13C0FD00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632C28A" w14:textId="13FC4AB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45E1DB3" w14:textId="0D7494A4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9A60F5A" w14:textId="0ED5DF6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2A7D9CA" w14:textId="21867319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155B3DC2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F42B0CA" w14:textId="4528617B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850F25" w14:textId="16037168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A2EF83" w14:textId="4998F08B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0CB2BCF" w14:textId="3AC9FFC2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-1,316.8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D5C9F61" w14:textId="39F08DDD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1,316.8</w:t>
                        </w:r>
                      </w:p>
                    </w:tc>
                  </w:tr>
                  <w:tr w:rsidR="00D0569F" w14:paraId="59A5C6F2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7EA3652" w14:textId="47CE1CE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32A1B5" w14:textId="49380D8E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11.546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728641" w14:textId="066CE48B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-5.0834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953BDD" w14:textId="1A8867D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026555F" w14:textId="7E035CB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12.616</w:t>
                        </w:r>
                      </w:p>
                    </w:tc>
                  </w:tr>
                  <w:tr w:rsidR="00D0569F" w14:paraId="2E24C946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34F210D" w14:textId="544A468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B3CAFD" w14:textId="408105B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0.037055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7F0888" w14:textId="30C637D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0.07917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76FADC" w14:textId="3F5A246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0829F45" w14:textId="00344F34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0.087412</w:t>
                        </w:r>
                      </w:p>
                    </w:tc>
                  </w:tr>
                </w:tbl>
                <w:p w14:paraId="685CF625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20F5913F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239712D4" w14:textId="50EB1703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65DE9D5D" wp14:editId="68B78444">
                        <wp:extent cx="2034540" cy="1461135"/>
                        <wp:effectExtent l="0" t="0" r="3810" b="5715"/>
                        <wp:docPr id="173634704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634704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BA1106" w14:textId="366620A6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- 3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6A707F7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E2C145A" w14:textId="233AF8C9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C15C697" w14:textId="286707A5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7D8DFB2E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505E6F5" w14:textId="4AEA1AB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E7A1BED" w14:textId="12105E1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4E9BEDF7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B76E5B9" w14:textId="4F04FDE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B57B3DC" w14:textId="0D8DC40A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7B714BA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68CC0D" w14:textId="446FA7D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A690F01" w14:textId="0A86FE9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1989F4FB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B046E07" w14:textId="5C87F362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3FDC561" w14:textId="6690EB4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474F7A2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FB4BE66" w14:textId="4F0CEA9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F9200D" w14:textId="3D8FF82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2009C84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CA8462" w14:textId="3256046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7457E44" w14:textId="28F3690A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49DCE04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92159FB" w14:textId="3994763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F85C4D3" w14:textId="0F8893FF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00BE77E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4074BF" w14:textId="260B46D1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CB7117" w14:textId="19A88E9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43A5A67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EF32C79" w14:textId="44F0BB9D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1FDE0CB" w14:textId="625A4455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5A5C27C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0F8BC0" w14:textId="1C6F3D56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17115C0" w14:textId="7290D49F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2BF7CD7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59F02A2" w14:textId="5C9183AD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034FDC2" w14:textId="557567F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482D9F1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907BD0" w14:textId="193C4D5C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EADD03" w14:textId="3970716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316A548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02A6CEE" w14:textId="573A70D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A19F54" w14:textId="7807330E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78D71F18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41CB3636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6FD0C943" w14:textId="4522B076" w:rsidR="00D0569F" w:rsidRPr="00840CC7" w:rsidRDefault="00D0569F" w:rsidP="00DE5E50">
                        <w:pPr>
                          <w:pStyle w:val="TOC3"/>
                        </w:pPr>
                        <w:r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7C5FEC2" w14:textId="3314187C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4EB7C9BA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2BEB9860" w14:textId="77F109B2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08415DCA" w14:textId="30C2DD77" w:rsidR="00D0569F" w:rsidRPr="005D397D" w:rsidRDefault="00D0569F" w:rsidP="00DE5E50">
                        <w:pPr>
                          <w:pStyle w:val="TOC3"/>
                        </w:pPr>
                        <w:r>
                          <w:t>6.14885</w:t>
                        </w:r>
                      </w:p>
                    </w:tc>
                  </w:tr>
                  <w:tr w:rsidR="00D0569F" w:rsidRPr="00745EEE" w14:paraId="61D8CA56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7BC2B903" w14:textId="0C071FD6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78409D20" w14:textId="740B5E45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54D72CDE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5DE12281" w14:textId="3857BDA0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91274CD" wp14:editId="592B2F04">
                        <wp:extent cx="2578100" cy="1851025"/>
                        <wp:effectExtent l="0" t="0" r="0" b="0"/>
                        <wp:docPr id="185797298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7972989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1F22617B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1851EC41" w14:textId="7A968D04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7FE8F68F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9E12FDD" w14:textId="0E67B9C8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EF5F83D" w14:textId="37763A2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D413CE2" w14:textId="6281D34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AC9ACB3" w14:textId="6BB4AB5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5F33FF2" w14:textId="41D22AA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54B184D3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747CF60" w14:textId="4178A5CF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EB606F" w14:textId="0FB197AE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DF2B89" w14:textId="54D5E8B7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95FCDD" w14:textId="164DAF73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1,313.8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91278CF" w14:textId="58DD7887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1,313.8</w:t>
                        </w:r>
                      </w:p>
                    </w:tc>
                  </w:tr>
                  <w:tr w:rsidR="00D0569F" w14:paraId="164347EA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D5293BF" w14:textId="2E2A8A9D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FAF115" w14:textId="3114822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2.5819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FFA5A4" w14:textId="7AD0DE5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-14.187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827DE2" w14:textId="39EE8BD8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7244A4E" w14:textId="0F77A80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14.42</w:t>
                        </w:r>
                      </w:p>
                    </w:tc>
                  </w:tr>
                  <w:tr w:rsidR="00D0569F" w14:paraId="36EB0695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2424FA8" w14:textId="716858E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4F6A318" w14:textId="4B27301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-0.10012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4DB98FF" w14:textId="396BE52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-0.016472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896135" w14:textId="7B42CEF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C62D751" w14:textId="4D0C17EE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0.10147</w:t>
                        </w:r>
                      </w:p>
                    </w:tc>
                  </w:tr>
                </w:tbl>
                <w:p w14:paraId="39417496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7EF7F6FC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01CA02D8" w14:textId="3DD34192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C875301" wp14:editId="598B899D">
                        <wp:extent cx="2034540" cy="1461135"/>
                        <wp:effectExtent l="0" t="0" r="3810" b="5715"/>
                        <wp:docPr id="2101794802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1794802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DBBB50" w14:textId="41E6745F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- 4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5A88329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1ADB14D" w14:textId="76B27AB2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F779B28" w14:textId="3819EC82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40DF973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B4AB80A" w14:textId="5CB7EBE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C8336F1" w14:textId="16E199C5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6AD980C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59CF856" w14:textId="352DA37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EFE2B9" w14:textId="32E4E8E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45A41A1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E8DB1A9" w14:textId="438AA5D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CE5596A" w14:textId="390A45F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6D6A18B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D37F474" w14:textId="1A42CBD2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A9DC01" w14:textId="0F91F8B4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4DA542F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86E3738" w14:textId="58062264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lastRenderedPageBreak/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7492F37" w14:textId="7E62466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23CC103B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EB6B089" w14:textId="669771A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9F354A" w14:textId="5AF1470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3A2967F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190618" w14:textId="6185E23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B0BAE44" w14:textId="68444B5E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18076B8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2B19D8" w14:textId="6FB47A6C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78B59F8" w14:textId="79C96868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1698E68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44E8D3" w14:textId="02D012E0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2A4C7FC" w14:textId="0370C25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4E11A8B7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B536052" w14:textId="168255F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A2F158" w14:textId="2128A44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510DDE0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58F0D48" w14:textId="1C0ACE4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BFD5760" w14:textId="6598C55F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114915F6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870190" w14:textId="3BDC3D88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53D618" w14:textId="0B3168F8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74684AA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82A259C" w14:textId="60049566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3F18AD7" w14:textId="2AE454D4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360A65DC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3A3E2DCF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47F284EF" w14:textId="043267F8" w:rsidR="00D0569F" w:rsidRPr="00840CC7" w:rsidRDefault="00D0569F" w:rsidP="00DE5E50">
                        <w:pPr>
                          <w:pStyle w:val="TOC3"/>
                        </w:pPr>
                        <w:r>
                          <w:lastRenderedPageBreak/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DE2A0C3" w14:textId="3D1F010C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2805CBD2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7E703749" w14:textId="3D925C84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205EA99" w14:textId="58828DC0" w:rsidR="00D0569F" w:rsidRPr="005D397D" w:rsidRDefault="00D0569F" w:rsidP="00DE5E50">
                        <w:pPr>
                          <w:pStyle w:val="TOC3"/>
                        </w:pPr>
                        <w:r>
                          <w:t>6.26662</w:t>
                        </w:r>
                      </w:p>
                    </w:tc>
                  </w:tr>
                  <w:tr w:rsidR="00D0569F" w:rsidRPr="00745EEE" w14:paraId="21349134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016901C6" w14:textId="3F021627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475AB2C" w14:textId="212B50AC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78B32B2D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0C8C5726" w14:textId="260DDD8C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7CF91CA5" wp14:editId="73B09D32">
                        <wp:extent cx="2578100" cy="1851025"/>
                        <wp:effectExtent l="0" t="0" r="0" b="0"/>
                        <wp:docPr id="422125267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2125267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5651A0C7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4B941D4" w14:textId="1D24B694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lastRenderedPageBreak/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3F02A8B1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21F618B" w14:textId="6C6F672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8EDF12D" w14:textId="6192ED99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B4A49D3" w14:textId="333CCFE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BFF14DE" w14:textId="07F9BA90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3D07419" w14:textId="73A5168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73509D0D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0E5E53" w14:textId="7AFDEC1E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456FB2" w14:textId="2644C1BE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DAB577" w14:textId="667F5DDB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7059BD" w14:textId="28A6E8BE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1,316.8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E2F9AC1" w14:textId="561E7410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1,316.8</w:t>
                        </w:r>
                      </w:p>
                    </w:tc>
                  </w:tr>
                  <w:tr w:rsidR="00D0569F" w14:paraId="36098D6B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88B834D" w14:textId="278321EE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38F5B8" w14:textId="6CB97C0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12.224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375808" w14:textId="22D901B3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-3.0584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38E9A0" w14:textId="7A22F6FB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B6753E0" w14:textId="2A69FBE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12.601</w:t>
                        </w:r>
                      </w:p>
                    </w:tc>
                  </w:tr>
                  <w:tr w:rsidR="00D0569F" w14:paraId="4311172B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939CBE2" w14:textId="01B2A57D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4F743F" w14:textId="3D83703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-0.029151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2B51E2" w14:textId="7674FCF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-0.069676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0F0F908" w14:textId="0118B04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78E8F02" w14:textId="2B2F37A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0.075529</w:t>
                        </w:r>
                      </w:p>
                    </w:tc>
                  </w:tr>
                </w:tbl>
                <w:p w14:paraId="76A5EBBD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6EB40099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5467F09E" w14:textId="24AC8B7E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A7018F9" wp14:editId="540234CE">
                        <wp:extent cx="2034540" cy="1461135"/>
                        <wp:effectExtent l="0" t="0" r="3810" b="5715"/>
                        <wp:docPr id="2074757380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4757380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86BF68" w14:textId="11D6754C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- 5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1B2C9A67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669D9BC" w14:textId="10944C3B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5D30326" w14:textId="243D24D0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02BAC56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774078" w14:textId="5234008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F14397" w14:textId="3005C59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71D0CDE6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C38EE93" w14:textId="7277DACD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F25378D" w14:textId="7B11DA3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24315536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E295635" w14:textId="139ECBB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2DD05B8" w14:textId="4DF9EFD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6ED217C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83F7C02" w14:textId="0CE6C101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8531BD" w14:textId="0B86EE2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35600CE7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948AE48" w14:textId="40DBC15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52BE6C" w14:textId="49946AF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7331B031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0B0494F" w14:textId="54413F4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5F92C9E" w14:textId="6626AF1C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167E7B3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8A337FD" w14:textId="0D4A19C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8A7C006" w14:textId="6ECB48C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4766FDB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5516B9F" w14:textId="55210C82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F9A8ED9" w14:textId="6FE9B0B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48DEC94E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49B47DD" w14:textId="25DD89B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420C97F" w14:textId="3EF8AC7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0840C87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F13E37F" w14:textId="38565F9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90B797F" w14:textId="649DAA5F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2EB7EAD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9AFDE99" w14:textId="60B8C2D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lastRenderedPageBreak/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AFB88B2" w14:textId="2B18C885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59AD478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1E5B02A" w14:textId="679E3FDD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3A41B04" w14:textId="3D04ED1C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5D1CD76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561B3E5" w14:textId="367FDCB6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3F07D9" w14:textId="62431399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192C33D7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0B38EFD2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4FCD9173" w14:textId="21260216" w:rsidR="00D0569F" w:rsidRPr="00840CC7" w:rsidRDefault="00D0569F" w:rsidP="00DE5E50">
                        <w:pPr>
                          <w:pStyle w:val="TOC3"/>
                        </w:pPr>
                        <w:r>
                          <w:lastRenderedPageBreak/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1C51DA85" w14:textId="6816745A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598E2266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2254F40D" w14:textId="3AA3D2ED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023695F" w14:textId="547C90E2" w:rsidR="00D0569F" w:rsidRPr="005D397D" w:rsidRDefault="00D0569F" w:rsidP="00DE5E50">
                        <w:pPr>
                          <w:pStyle w:val="TOC3"/>
                        </w:pPr>
                        <w:r>
                          <w:t>6.38105</w:t>
                        </w:r>
                      </w:p>
                    </w:tc>
                  </w:tr>
                  <w:tr w:rsidR="00D0569F" w:rsidRPr="00745EEE" w14:paraId="0D3C60D7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3CCA886F" w14:textId="296A37F4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40E0DAF3" w14:textId="470EB10A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605BD34C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3DC5F77B" w14:textId="1A74F19B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3658401" wp14:editId="496F75AC">
                        <wp:extent cx="2578100" cy="1851025"/>
                        <wp:effectExtent l="0" t="0" r="0" b="0"/>
                        <wp:docPr id="992055102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2055102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3728EF59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19289518" w14:textId="1F3A6E15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4709EC2B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4EC8552" w14:textId="0767DAA8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0C37F31" w14:textId="3A020270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6F363ED" w14:textId="5EBF6712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24D4EDE" w14:textId="4A5D9B9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AD77756" w14:textId="6EB5CF50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50AC4380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2B603DD" w14:textId="3D2C566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BF11BE" w14:textId="14B19E74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18ABC5" w14:textId="3039C356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828740" w14:textId="4535F663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1,319.3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F8B5E44" w14:textId="47A66FB7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1,319.3</w:t>
                        </w:r>
                      </w:p>
                    </w:tc>
                  </w:tr>
                  <w:tr w:rsidR="00D0569F" w14:paraId="333117D6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5057513" w14:textId="7D6C2C2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690C8E" w14:textId="39E5E174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-8.5321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137556" w14:textId="4306F588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-1.2761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891E3D" w14:textId="7D064CC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59D445" w14:textId="75BD51F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8.6271</w:t>
                        </w:r>
                      </w:p>
                    </w:tc>
                  </w:tr>
                  <w:tr w:rsidR="00D0569F" w14:paraId="548D3385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D6C01CC" w14:textId="47FE5FB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8DDF94" w14:textId="04AAC6A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-0.002557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C6FCE5" w14:textId="2692A51E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0.05153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E0A5A6" w14:textId="62D5443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53F9D94" w14:textId="2AA5F2E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0.051594</w:t>
                        </w:r>
                      </w:p>
                    </w:tc>
                  </w:tr>
                </w:tbl>
                <w:p w14:paraId="7BA65572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528310F9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02378D62" w14:textId="75C24045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828909A" wp14:editId="398F4C50">
                        <wp:extent cx="2034540" cy="1461135"/>
                        <wp:effectExtent l="0" t="0" r="3810" b="5715"/>
                        <wp:docPr id="45748071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7480714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37958F" w14:textId="14AB254A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- 6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0A321EB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7716830" w14:textId="7C20960C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4B6F717" w14:textId="09294339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38B2F6DB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5FBE66F" w14:textId="44B50414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BC3FC4D" w14:textId="6F6A48E8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06F928A6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8130984" w14:textId="1F9925F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60D5DB" w14:textId="515287BD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5A4753C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8F3DF2A" w14:textId="7D660A5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EC51870" w14:textId="4EA811B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4C5B2FA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0FACC4C" w14:textId="613F7E51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07C51CE" w14:textId="5BDDDE2A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48AF7E5F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31FA4B9" w14:textId="0F8FD15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FFF1AB0" w14:textId="1B5EAD6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19C0565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053BEEF" w14:textId="02BCBB3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7D0A113" w14:textId="1D68147D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7DAC07B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EE86FC1" w14:textId="4BAFD8D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1423BD" w14:textId="341F3562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51615BFB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B0DCD42" w14:textId="1F12824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B882788" w14:textId="241CAC52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7D244B0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AB6134B" w14:textId="745F9FE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60F1EFB" w14:textId="1385BEFA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085BE88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16ACC4F" w14:textId="48F4A8E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92CD7B4" w14:textId="6D01B88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1E1E00F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628F8D1" w14:textId="0018772D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DE1023" w14:textId="45A0B298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7B740D0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F3DBBCD" w14:textId="2E2541E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E5A5B79" w14:textId="665E0BC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27A047E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5B9B0E" w14:textId="4AF37C8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B585ACE" w14:textId="79FD1A6F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3FD1723A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64997662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6117FECC" w14:textId="65D0A5B8" w:rsidR="00D0569F" w:rsidRPr="00840CC7" w:rsidRDefault="00D0569F" w:rsidP="00DE5E50">
                        <w:pPr>
                          <w:pStyle w:val="TOC3"/>
                        </w:pPr>
                        <w:r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7096CF3E" w14:textId="13719B59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3AC3B641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6E5F66FD" w14:textId="1800A13D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5CFEEC7F" w14:textId="1FBE32DA" w:rsidR="00D0569F" w:rsidRPr="005D397D" w:rsidRDefault="00D0569F" w:rsidP="00DE5E50">
                        <w:pPr>
                          <w:pStyle w:val="TOC3"/>
                        </w:pPr>
                        <w:r>
                          <w:t>6.55745</w:t>
                        </w:r>
                      </w:p>
                    </w:tc>
                  </w:tr>
                  <w:tr w:rsidR="00D0569F" w:rsidRPr="00745EEE" w14:paraId="690E232E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0133A798" w14:textId="5FB1D3AB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5B12CBD" w14:textId="06BB0CB7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5E687CD1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69894759" w14:textId="1F73562E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6BDD511" wp14:editId="34EE6B18">
                        <wp:extent cx="2578100" cy="1851025"/>
                        <wp:effectExtent l="0" t="0" r="0" b="0"/>
                        <wp:docPr id="1506809387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6809387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7F30600B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6A02523" w14:textId="2B0893D9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6E1BC1D1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8BD753F" w14:textId="7EB06D7E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747E14E" w14:textId="3E2B860F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B9B4AFF" w14:textId="1B893ADB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F98F46C" w14:textId="739AC6C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9E5C0A2" w14:textId="0CA3979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2F7CEC5C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9E76D41" w14:textId="14AF1AE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E573A0A" w14:textId="53431CC2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5A9342" w14:textId="022BA7EE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D02E1B" w14:textId="2F5B854C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1,332.7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85A7A2" w14:textId="047FE08D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1,332.7</w:t>
                        </w:r>
                      </w:p>
                    </w:tc>
                  </w:tr>
                  <w:tr w:rsidR="00D0569F" w14:paraId="2DA49B29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7635E23" w14:textId="1EE133A9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1F6A3D" w14:textId="4087A3F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2.3209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3B7402" w14:textId="2EAA6F8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-1.6997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DE665E" w14:textId="5B8599B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809DE5D" w14:textId="2F66A4C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2.8767</w:t>
                        </w:r>
                      </w:p>
                    </w:tc>
                  </w:tr>
                  <w:tr w:rsidR="00D0569F" w14:paraId="22DEFCF9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5A8A2CF" w14:textId="5F9BB1F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7AB91D" w14:textId="73069AC8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-0.0074828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1C662C" w14:textId="5F6CCCE3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-0.0025768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88A19E" w14:textId="6BFCFF6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CACF926" w14:textId="63DECB3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0.007914</w:t>
                        </w:r>
                      </w:p>
                    </w:tc>
                  </w:tr>
                </w:tbl>
                <w:p w14:paraId="66845EA9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603913B8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4058CA6A" w14:textId="10C146D5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61C7268E" wp14:editId="749FE3AD">
                        <wp:extent cx="2034540" cy="1461135"/>
                        <wp:effectExtent l="0" t="0" r="3810" b="5715"/>
                        <wp:docPr id="1121088934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1088934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5A17D4" w14:textId="6C401CA7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- 7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1D1119B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050F942" w14:textId="0D49AEB0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D771944" w14:textId="5EBF60DD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3FFD65A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3F08A4A" w14:textId="7730E458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DF5F679" w14:textId="29B504C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34BC105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AE59BFA" w14:textId="2DCC74C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59D75C5" w14:textId="17A8206E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25DEBCE1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D0F30C8" w14:textId="6D00D170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CF1829" w14:textId="536F9D6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0C402676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E776E7" w14:textId="1410396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7C92FEB" w14:textId="4D7741FE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217C7D6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E04FA44" w14:textId="3FE45886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01D606" w14:textId="3624E0AD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7B0CA781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5C3461" w14:textId="2F82EF0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3526580" w14:textId="4D19DB34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1F60E0B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14F3AE3" w14:textId="629A687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930CDA" w14:textId="58A63A6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09DC205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D3DACA" w14:textId="5CD19C18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C7D3161" w14:textId="705E3389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4D93119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F3E04EA" w14:textId="1E170E3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4F2D8B" w14:textId="7588786A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35F32C21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90D95AD" w14:textId="4CF0C32E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33DEB2" w14:textId="4B7CA9B5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43D0425F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AD995E5" w14:textId="278F1C91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8587013" w14:textId="3847A94A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5B0D1A36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5DFF52" w14:textId="20B36542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D18CA14" w14:textId="1D404E1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0FE1D26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000C513" w14:textId="6550A73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8953A13" w14:textId="622C740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3413C1A5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721A847A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74F893B5" w14:textId="6E33CD2C" w:rsidR="00D0569F" w:rsidRPr="00840CC7" w:rsidRDefault="00D0569F" w:rsidP="00DE5E50">
                        <w:pPr>
                          <w:pStyle w:val="TOC3"/>
                        </w:pPr>
                        <w:r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7F476C81" w14:textId="10967DE5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733F00B3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7E5920A5" w14:textId="5C7745EF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C466289" w14:textId="59CE2199" w:rsidR="00D0569F" w:rsidRPr="005D397D" w:rsidRDefault="00D0569F" w:rsidP="00DE5E50">
                        <w:pPr>
                          <w:pStyle w:val="TOC3"/>
                        </w:pPr>
                        <w:r>
                          <w:t>6.48008</w:t>
                        </w:r>
                      </w:p>
                    </w:tc>
                  </w:tr>
                  <w:tr w:rsidR="00D0569F" w:rsidRPr="00745EEE" w14:paraId="5CD9132D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530AD88C" w14:textId="18F1DCDB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62226712" w14:textId="05B2B76E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0EC185EF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313BDA79" w14:textId="76A09385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94841F7" wp14:editId="66701343">
                        <wp:extent cx="2578100" cy="1851025"/>
                        <wp:effectExtent l="0" t="0" r="0" b="0"/>
                        <wp:docPr id="1741355961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1355961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0A38243A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5F162174" w14:textId="368653AD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43D29C54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F0E3FA5" w14:textId="22C3BA9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0AC9B59" w14:textId="343E392F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8D0694B" w14:textId="5CE1A95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E64326A" w14:textId="6A88BF4E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4EF1A58" w14:textId="37EDEE9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7E230EED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1C40DBF" w14:textId="39ECA12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5019F3" w14:textId="623BB560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0056A5" w14:textId="40ECD657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08E0D8" w14:textId="494BE28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1,334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0A67D56" w14:textId="195E3543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1,334</w:t>
                        </w:r>
                      </w:p>
                    </w:tc>
                  </w:tr>
                  <w:tr w:rsidR="00D0569F" w14:paraId="7007C33A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4C76F0C" w14:textId="74D980D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FBE4AB" w14:textId="573123E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0.41788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804EA3" w14:textId="133B46B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-3.159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5586E0" w14:textId="641570C3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C241A09" w14:textId="2593DA3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3.1865</w:t>
                        </w:r>
                      </w:p>
                    </w:tc>
                  </w:tr>
                  <w:tr w:rsidR="00D0569F" w14:paraId="487F157D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9481BBD" w14:textId="4E684ADB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E5CF19C" w14:textId="120C835C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-0.02009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EADC03E" w14:textId="0518250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0.004812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B4EACE" w14:textId="0A52729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9A0CA56" w14:textId="1803B36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0.020658</w:t>
                        </w:r>
                      </w:p>
                    </w:tc>
                  </w:tr>
                </w:tbl>
                <w:p w14:paraId="22008D44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644CE290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1013E64B" w14:textId="211378D1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30EA799" wp14:editId="2DE2875F">
                        <wp:extent cx="2034540" cy="1461135"/>
                        <wp:effectExtent l="0" t="0" r="3810" b="5715"/>
                        <wp:docPr id="1048732865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8732865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76780D" w14:textId="669EBEF8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- 8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62715B2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9E87C63" w14:textId="0A315A90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6F8D0DD" w14:textId="226C03AE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6CC90CA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A46474F" w14:textId="77F7A15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52A8F52" w14:textId="71F62AE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41194B5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06FB76" w14:textId="026B4F00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1E9CAE3" w14:textId="69C26E0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2F5EFFC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624A8C2" w14:textId="6A86400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76B0301" w14:textId="3B53B0ED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3CBBB3BE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BED26F" w14:textId="07EB5C6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9B9BFB" w14:textId="6B45008F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52B1344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C20118B" w14:textId="732F8E4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lastRenderedPageBreak/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54DBF50" w14:textId="0272887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0239A23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A8D84BD" w14:textId="780FC820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22A0CCB" w14:textId="107D78C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6DE7666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F7C88F" w14:textId="614F5E7E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ED5DF60" w14:textId="3CE8FE1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74256FC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CAA58B8" w14:textId="5B3EDB4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1A5B18" w14:textId="156ED124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6D621B4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A0C49C4" w14:textId="67BCE96D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476D1F9" w14:textId="5553DFD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3CD19A79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C67809C" w14:textId="501FDEA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9BDAE39" w14:textId="71ADD6E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700FB22B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7AB7593" w14:textId="2533080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CA89A8" w14:textId="31C8618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3651B3DF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8E21D2" w14:textId="776E4F5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FB46349" w14:textId="5DE7D5CA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32EBAF5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FF2E5E7" w14:textId="16B16E5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46ADEA2" w14:textId="2FE22CF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31C352E5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37D08B6D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2D4FDF9A" w14:textId="425C4113" w:rsidR="00D0569F" w:rsidRPr="00840CC7" w:rsidRDefault="00D0569F" w:rsidP="00DE5E50">
                        <w:pPr>
                          <w:pStyle w:val="TOC3"/>
                        </w:pPr>
                        <w:r>
                          <w:lastRenderedPageBreak/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6C41EA90" w14:textId="7AF40F56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27CB5810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5681AAD7" w14:textId="354900D2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4783D691" w14:textId="46783263" w:rsidR="00D0569F" w:rsidRPr="005D397D" w:rsidRDefault="00D0569F" w:rsidP="00DE5E50">
                        <w:pPr>
                          <w:pStyle w:val="TOC3"/>
                        </w:pPr>
                        <w:r>
                          <w:t>6.18761</w:t>
                        </w:r>
                      </w:p>
                    </w:tc>
                  </w:tr>
                  <w:tr w:rsidR="00D0569F" w:rsidRPr="00745EEE" w14:paraId="1C78272F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3EFE1A0E" w14:textId="7257A4A8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53A666D" w14:textId="77D10033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488409C5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0C77A04A" w14:textId="4F97648A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7DF8DAEB" wp14:editId="79903F8A">
                        <wp:extent cx="2578100" cy="1851025"/>
                        <wp:effectExtent l="0" t="0" r="0" b="0"/>
                        <wp:docPr id="1883952625" name="Picture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3952625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47CAE5B9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CE5E35C" w14:textId="04F68D94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lastRenderedPageBreak/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2325344A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A4FFE16" w14:textId="44793B50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9D37EA4" w14:textId="6D77F7E0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1AE1B97" w14:textId="324219F6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F654AAA" w14:textId="45F986D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BEE61A8" w14:textId="28CC844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579AB8E5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553AE95" w14:textId="6159FCC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5D70B4" w14:textId="32FB1472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B99CC7" w14:textId="35AAC98E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C07401" w14:textId="37DD55A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-1,313.3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22F31EA" w14:textId="4E3712FE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1,313.3</w:t>
                        </w:r>
                      </w:p>
                    </w:tc>
                  </w:tr>
                  <w:tr w:rsidR="00D0569F" w14:paraId="63D67B69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F69D723" w14:textId="3649660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6F331B" w14:textId="38DBF03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3.2479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08610A" w14:textId="689A2C83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-13.019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77F6205" w14:textId="7DAA9DF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CE04C29" w14:textId="157A062A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13.418</w:t>
                        </w:r>
                      </w:p>
                    </w:tc>
                  </w:tr>
                  <w:tr w:rsidR="00D0569F" w14:paraId="144DA32F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E401DE7" w14:textId="0179EF8F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C814B1" w14:textId="3DE7FE3E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0.091817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CE81BF" w14:textId="08115A5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0.020774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54661C" w14:textId="1CC32A9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BDE2566" w14:textId="06460082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0.094138</w:t>
                        </w:r>
                      </w:p>
                    </w:tc>
                  </w:tr>
                </w:tbl>
                <w:p w14:paraId="65B40FB1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50547CA6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0F911250" w14:textId="46FCE41F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EC86169" wp14:editId="55D222DC">
                        <wp:extent cx="2034540" cy="1461135"/>
                        <wp:effectExtent l="0" t="0" r="3810" b="5715"/>
                        <wp:docPr id="1176957098" name="Picture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6957098" name="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7842DB" w14:textId="589F75AE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- 9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6316F6C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FA9A373" w14:textId="00867ACF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9F04F18" w14:textId="42220B80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5A4DB22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7C4D76C" w14:textId="71B89C4B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5892B44" w14:textId="5250DB7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7D9E214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D2E0CEF" w14:textId="366EE407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AB2EF96" w14:textId="572EAE8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45FD2E8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95FEF7A" w14:textId="1CEE436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72FA68" w14:textId="7B9CFB9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4425B14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03AB3F0" w14:textId="750E30B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715A346" w14:textId="3C704429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7494B4CF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BAEEB0A" w14:textId="07E95AA5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7BB328" w14:textId="1E471FB8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4799AAC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47EB180" w14:textId="6D38EA2E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6C5F88" w14:textId="3B7CE3C4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2C7770F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2A3CF8C" w14:textId="7D34718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15DF472" w14:textId="5FF3B5FC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2C45C95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6B3BAEC" w14:textId="0C495BC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816C30E" w14:textId="7553C1D4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17FC7977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325DA2A" w14:textId="4BCC8C18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2F4F28" w14:textId="01274199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7B9CC5D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A9C54C7" w14:textId="485EF88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6D3BD2" w14:textId="7E709BF8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782CC4E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533C3DD" w14:textId="688B3360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lastRenderedPageBreak/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EDD5B9" w14:textId="3F3ED925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61D248A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E64A02B" w14:textId="5B3A814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56153A2" w14:textId="6E7EE46C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48E7C621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2309586" w14:textId="7EA8B57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CE5046F" w14:textId="2947133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03070153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0FA9A232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3ECA8161" w14:textId="7B1850FA" w:rsidR="00D0569F" w:rsidRPr="00840CC7" w:rsidRDefault="00D0569F" w:rsidP="00DE5E50">
                        <w:pPr>
                          <w:pStyle w:val="TOC3"/>
                        </w:pPr>
                        <w:r>
                          <w:lastRenderedPageBreak/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79D230DE" w14:textId="42F485C6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28C8E54D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79C02137" w14:textId="19DBF405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5AC73F01" w14:textId="2E13C531" w:rsidR="00D0569F" w:rsidRPr="005D397D" w:rsidRDefault="00D0569F" w:rsidP="00DE5E50">
                        <w:pPr>
                          <w:pStyle w:val="TOC3"/>
                        </w:pPr>
                        <w:r>
                          <w:t>6.27855</w:t>
                        </w:r>
                      </w:p>
                    </w:tc>
                  </w:tr>
                  <w:tr w:rsidR="00D0569F" w:rsidRPr="00745EEE" w14:paraId="23CF114C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3E118FF1" w14:textId="2EBB41A7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42CBE9A4" w14:textId="03A1D2DF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59D7467B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32B7CD87" w14:textId="312FA12D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B471351" wp14:editId="742F4E0C">
                        <wp:extent cx="2578100" cy="1851025"/>
                        <wp:effectExtent l="0" t="0" r="0" b="0"/>
                        <wp:docPr id="1306459192" name="Picture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06459192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40C5C702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05C1CB9" w14:textId="065D49EF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75D8A658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8C6BA2E" w14:textId="0653AB0D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AE12970" w14:textId="6E42E3F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AFF8667" w14:textId="35E6C2D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7D3F9A7" w14:textId="744855A9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A1D6C83" w14:textId="43A0895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25F2DD83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72661F" w14:textId="303A18DE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C47952" w14:textId="7A8A0F06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6F1242" w14:textId="51E4CBDF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1C5526" w14:textId="042C38A8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-1,320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3FB9794" w14:textId="4AFC075B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1,320</w:t>
                        </w:r>
                      </w:p>
                    </w:tc>
                  </w:tr>
                  <w:tr w:rsidR="00D0569F" w14:paraId="699E1453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C3BF87A" w14:textId="707E9A94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B839CA" w14:textId="43FD0538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-9.3879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8DA937" w14:textId="5CBE0D1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3.7187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EA16A9C" w14:textId="0208D35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83D562" w14:textId="27A196D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10.098</w:t>
                        </w:r>
                      </w:p>
                    </w:tc>
                  </w:tr>
                  <w:tr w:rsidR="00D0569F" w14:paraId="2B2928C1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4512738" w14:textId="650D3E5E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5A8488" w14:textId="481E763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-0.021114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39B328B" w14:textId="53A9DC3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-0.067291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EECFDF" w14:textId="3671373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BA95B86" w14:textId="305F2227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0.070526</w:t>
                        </w:r>
                      </w:p>
                    </w:tc>
                  </w:tr>
                </w:tbl>
                <w:p w14:paraId="7128AEC6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29C2C77B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3867D66D" w14:textId="6DCC21EE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B3E8EA3" wp14:editId="37452F2B">
                        <wp:extent cx="2034540" cy="1461135"/>
                        <wp:effectExtent l="0" t="0" r="3810" b="5715"/>
                        <wp:docPr id="219312475" name="Picture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9312475" name="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99DEE8" w14:textId="485DC4F2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B18.6.7M - M5 x 0.8 x 20 Indented HHMS --20N - 10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015"/>
                    <w:gridCol w:w="1784"/>
                  </w:tblGrid>
                  <w:tr w:rsidR="00D0569F" w14:paraId="1829AE7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4090C72" w14:textId="33D1172A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A2F6B06" w14:textId="77728830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D0569F" w14:paraId="72702C57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44FD9CE" w14:textId="5461EA4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63819D" w14:textId="4B66B755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D0569F" w14:paraId="13E950D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D7C9545" w14:textId="78CF817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F776EFB" w14:textId="4BA70DB2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D0569F" w14:paraId="4555D55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0AE70A0" w14:textId="08E5E3F1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F23A3F5" w14:textId="766641A8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 mm</w:t>
                        </w:r>
                      </w:p>
                    </w:tc>
                  </w:tr>
                  <w:tr w:rsidR="00D0569F" w14:paraId="4C0BE0A4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E35A60" w14:textId="7EB5CB2A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80ED4F0" w14:textId="1F40176D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mm</w:t>
                        </w:r>
                      </w:p>
                    </w:tc>
                  </w:tr>
                  <w:tr w:rsidR="00D0569F" w14:paraId="2F3056D8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6DD322" w14:textId="6C8068F8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Material name: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499D9C" w14:textId="1547DD65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0569F" w14:paraId="7CD3F6A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258EE84" w14:textId="6AAB4FD8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8C30642" w14:textId="4922FB3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0569F" w14:paraId="2ADF3962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D00F721" w14:textId="50A93393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158D6B" w14:textId="062C797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0.28</w:t>
                        </w:r>
                      </w:p>
                    </w:tc>
                  </w:tr>
                  <w:tr w:rsidR="00D0569F" w14:paraId="435084E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025C385" w14:textId="030849D9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Stress Area: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3CABA0D" w14:textId="7005C3D3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14.1825 mm^2</w:t>
                        </w:r>
                      </w:p>
                    </w:tc>
                  </w:tr>
                  <w:tr w:rsidR="00D0569F" w14:paraId="13A92641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0AE6014" w14:textId="5B2D48AE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Bolt Strength: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CA8D2BC" w14:textId="734A1679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0569F" w14:paraId="6D66AF5A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B75A0A7" w14:textId="17621106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Safety Factor: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A0FF15" w14:textId="2833DA70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D0569F" w14:paraId="72D33DD5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8E126A" w14:textId="2CF8176E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6652F46" w14:textId="44A7A4F6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1,319.87 N</w:t>
                        </w:r>
                      </w:p>
                    </w:tc>
                  </w:tr>
                  <w:tr w:rsidR="00D0569F" w14:paraId="09F04D9E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B7157A3" w14:textId="62DE53CE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Friction Factor (K):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3C14A1" w14:textId="0641E287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0.2</w:t>
                        </w:r>
                      </w:p>
                    </w:tc>
                  </w:tr>
                  <w:tr w:rsidR="00D0569F" w14:paraId="3C5F199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120A9AF" w14:textId="27666E4F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Tight Fit: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D1A7DF6" w14:textId="1FA2911C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121679DA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tbl>
                  <w:tblPr>
                    <w:tblW w:w="33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30"/>
                    <w:gridCol w:w="1265"/>
                  </w:tblGrid>
                  <w:tr w:rsidR="00D0569F" w:rsidRPr="00745EEE" w14:paraId="49D772CC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034D4E48" w14:textId="01C8E480" w:rsidR="00D0569F" w:rsidRPr="00840CC7" w:rsidRDefault="00D0569F" w:rsidP="00DE5E50">
                        <w:pPr>
                          <w:pStyle w:val="TOC3"/>
                        </w:pPr>
                        <w:r>
                          <w:t>Bolt Check</w:t>
                        </w:r>
                        <w:r w:rsidRPr="00840CC7"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47C0C878" w14:textId="03AF2FD6" w:rsidR="00D0569F" w:rsidRPr="005D397D" w:rsidRDefault="00D0569F" w:rsidP="00DE5E50">
                        <w:pPr>
                          <w:pStyle w:val="TOC3"/>
                        </w:pPr>
                        <w:r>
                          <w:t>OK</w:t>
                        </w:r>
                      </w:p>
                    </w:tc>
                  </w:tr>
                  <w:tr w:rsidR="00D0569F" w:rsidRPr="00745EEE" w14:paraId="21FAE669" w14:textId="77777777" w:rsidTr="00DE5E50">
                    <w:trPr>
                      <w:trHeight w:val="340"/>
                    </w:trPr>
                    <w:tc>
                      <w:tcPr>
                        <w:tcW w:w="2130" w:type="dxa"/>
                        <w:vAlign w:val="center"/>
                      </w:tcPr>
                      <w:p w14:paraId="695BC65C" w14:textId="69FB37D8" w:rsidR="00D0569F" w:rsidRPr="005D397D" w:rsidRDefault="00D0569F" w:rsidP="00DE5E50">
                        <w:pPr>
                          <w:pStyle w:val="TOC3"/>
                        </w:pPr>
                        <w:r>
                          <w:t>Calculated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00D5B7DA" w14:textId="68952506" w:rsidR="00D0569F" w:rsidRPr="005D397D" w:rsidRDefault="00D0569F" w:rsidP="00DE5E50">
                        <w:pPr>
                          <w:pStyle w:val="TOC3"/>
                        </w:pPr>
                        <w:r>
                          <w:t>6.45585</w:t>
                        </w:r>
                      </w:p>
                    </w:tc>
                  </w:tr>
                  <w:tr w:rsidR="00D0569F" w:rsidRPr="00745EEE" w14:paraId="254C5A95" w14:textId="77777777" w:rsidTr="00DE5E50">
                    <w:trPr>
                      <w:trHeight w:val="352"/>
                    </w:trPr>
                    <w:tc>
                      <w:tcPr>
                        <w:tcW w:w="2130" w:type="dxa"/>
                        <w:vAlign w:val="center"/>
                      </w:tcPr>
                      <w:p w14:paraId="3166172C" w14:textId="503C045D" w:rsidR="00D0569F" w:rsidRPr="005D397D" w:rsidRDefault="00D0569F" w:rsidP="00DE5E50">
                        <w:pPr>
                          <w:pStyle w:val="TOC3"/>
                        </w:pPr>
                        <w:r>
                          <w:t>Desired FOS</w:t>
                        </w:r>
                        <w:r>
                          <w:t>: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14:paraId="3493CDD6" w14:textId="397261A8" w:rsidR="00D0569F" w:rsidRPr="005D397D" w:rsidRDefault="00D0569F" w:rsidP="00DE5E50">
                        <w:pPr>
                          <w:pStyle w:val="TOC3"/>
                        </w:pPr>
                        <w:r>
                          <w:t>2</w:t>
                        </w:r>
                      </w:p>
                    </w:tc>
                  </w:tr>
                </w:tbl>
                <w:p w14:paraId="7D3BBB10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77844E75" w14:textId="73CE80EE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4353048" wp14:editId="4261A6B4">
                        <wp:extent cx="2578100" cy="1851025"/>
                        <wp:effectExtent l="0" t="0" r="0" b="0"/>
                        <wp:docPr id="1983835082" name="Picture 3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3835082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100" cy="185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0569F" w:rsidRPr="000841BF" w14:paraId="770C1D6A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16B45F7" w14:textId="4AAC951C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0FA3E384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680653" w14:textId="2D384CE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C75FB8" w14:textId="3E55CCEF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BAFC6D9" w14:textId="342E40BB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16C44BB" w14:textId="64A5A38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19581DD" w14:textId="4003F3B9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21933903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D5BE58B" w14:textId="75C6369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81CDE0" w14:textId="36E6817C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3C3F60C" w14:textId="282029E3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C304DF" w14:textId="448A50A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-1,333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79EC908" w14:textId="554486E3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1,333</w:t>
                        </w:r>
                      </w:p>
                    </w:tc>
                  </w:tr>
                  <w:tr w:rsidR="00D0569F" w14:paraId="53D1CAA9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92BEDB9" w14:textId="3258854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54BC573" w14:textId="08FD73AC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2.3451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E28E31" w14:textId="7E4B4B8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-3.933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75B73A" w14:textId="299D3CCE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B032C92" w14:textId="10327EA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4.5791</w:t>
                        </w:r>
                      </w:p>
                    </w:tc>
                  </w:tr>
                  <w:tr w:rsidR="00D0569F" w14:paraId="2FC263A5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33FD0FD" w14:textId="4F756E4F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41401E" w14:textId="67159D78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0.025726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45A04D" w14:textId="4346FD74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0.0030406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23AF46" w14:textId="1576247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207C94C" w14:textId="706163C2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0.025905</w:t>
                        </w:r>
                      </w:p>
                    </w:tc>
                  </w:tr>
                </w:tbl>
                <w:p w14:paraId="27FEDA5E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41BD6DC3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593AD579" w14:textId="25D6F415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425E9F46" wp14:editId="706A8AF4">
                        <wp:extent cx="2034540" cy="1461135"/>
                        <wp:effectExtent l="0" t="0" r="3810" b="5715"/>
                        <wp:docPr id="1364398407" name="Picture 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4398407" name="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1C76A6" w14:textId="362ADB3C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Bearing Connector-19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91"/>
                    <w:gridCol w:w="1505"/>
                  </w:tblGrid>
                  <w:tr w:rsidR="00D0569F" w14:paraId="423681B0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C008329" w14:textId="2CB07651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AB4B953" w14:textId="08B7CA8F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D0569F" w14:paraId="2FBB9AD3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EA3C6B6" w14:textId="4B2F4F71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C0B11ED" w14:textId="71078421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Bearing</w:t>
                        </w:r>
                      </w:p>
                    </w:tc>
                  </w:tr>
                </w:tbl>
                <w:p w14:paraId="401A234A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449C977C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466C3F19" w14:textId="6089A6DC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D0569F" w:rsidRPr="000841BF" w14:paraId="4540709B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5962FC3" w14:textId="11E5BA6E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3C4A76E2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DB31353" w14:textId="3A95F28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9F91591" w14:textId="7A76CC93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3BD4147" w14:textId="36BEC607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E7E2652" w14:textId="0DD61EAE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890F66D" w14:textId="0FD2EBDC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25CFE9C5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FBF9A4A" w14:textId="3AE6DFF6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8EC8B9" w14:textId="6E564A85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B731C2" w14:textId="6562F4EC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FC9D11" w14:textId="5A895259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-77.08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0227ADA" w14:textId="7BBBFF88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-77.08</w:t>
                        </w:r>
                      </w:p>
                    </w:tc>
                  </w:tr>
                  <w:tr w:rsidR="00D0569F" w14:paraId="442AB002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7972AE5" w14:textId="34AF0BED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D556670" w14:textId="3A695CB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31.581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47BFF7" w14:textId="7716953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1,187.9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B9C2213" w14:textId="386877A4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FD40759" w14:textId="1AC29BD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1,188.3</w:t>
                        </w:r>
                      </w:p>
                    </w:tc>
                  </w:tr>
                  <w:tr w:rsidR="00D0569F" w14:paraId="70950E83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FA550BE" w14:textId="215AAC1B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17881A" w14:textId="2E894CAB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-0.011877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5CD29B0" w14:textId="644F133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0.00031576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C4E90E" w14:textId="489FF4D3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F2D86B1" w14:textId="3B801B1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0.011881</w:t>
                        </w:r>
                      </w:p>
                    </w:tc>
                  </w:tr>
                </w:tbl>
                <w:p w14:paraId="3447E59C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D0569F" w:rsidRPr="000841BF" w14:paraId="2427A6A2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34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6F1D1B55" w14:textId="03EFE66F" w:rsidR="00D0569F" w:rsidRDefault="00D0569F" w:rsidP="00DE5E5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567ED9E" wp14:editId="3240863C">
                        <wp:extent cx="2034540" cy="1461135"/>
                        <wp:effectExtent l="0" t="0" r="3810" b="5715"/>
                        <wp:docPr id="1390974068" name="Picture 3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0974068" name="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40" cy="1461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AE7AFF" w14:textId="2B3C15E2" w:rsidR="00D0569F" w:rsidRPr="000F2729" w:rsidRDefault="00D0569F" w:rsidP="00DE5E50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Bearing Connector-20</w:t>
                  </w:r>
                </w:p>
              </w:tc>
              <w:tc>
                <w:tcPr>
                  <w:tcW w:w="30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91"/>
                    <w:gridCol w:w="1505"/>
                  </w:tblGrid>
                  <w:tr w:rsidR="00D0569F" w14:paraId="18A45BAC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2B170DD" w14:textId="6D2E2B92" w:rsidR="00D0569F" w:rsidRPr="00BE6656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C439B2A" w14:textId="1F4A7D06" w:rsidR="00D0569F" w:rsidRPr="002E61D4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D0569F" w14:paraId="4A78F96D" w14:textId="77777777" w:rsidTr="00DE5E5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1AB418" w14:textId="1E05A7BC" w:rsidR="00D0569F" w:rsidRDefault="00D0569F" w:rsidP="00DE5E5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F7BC672" w14:textId="5A00A8AB" w:rsidR="00D0569F" w:rsidRDefault="00D0569F" w:rsidP="00DE5E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Bearing</w:t>
                        </w:r>
                      </w:p>
                    </w:tc>
                  </w:tr>
                </w:tbl>
                <w:p w14:paraId="745D9EE9" w14:textId="77777777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9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622BC129" w14:textId="77777777" w:rsidR="00D0569F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439E1F68" w14:textId="2E2EBAB6" w:rsidR="00D0569F" w:rsidRPr="00577134" w:rsidRDefault="00D0569F" w:rsidP="00DE5E5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D0569F" w:rsidRPr="000841BF" w14:paraId="1E26847E" w14:textId="77777777" w:rsidTr="00DE5E5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3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16105AED" w14:textId="730AF093" w:rsidR="00D0569F" w:rsidRPr="000F054F" w:rsidRDefault="00D0569F" w:rsidP="00DE5E50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0569F" w14:paraId="555EBCFF" w14:textId="77777777" w:rsidTr="00DE5E5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C7CF411" w14:textId="1CD6F34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0ABEBF8" w14:textId="1D5FAE2D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E8860FC" w14:textId="59D198BD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0FD7FDB" w14:textId="3F7F5E85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81EEC5E" w14:textId="56AB21E1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0569F" w14:paraId="18734CD4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E855D60" w14:textId="672B16FD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5C0471" w14:textId="413CA1CD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E233159" w14:textId="0952E14B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291C6C" w14:textId="62CF96B0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105.58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F33FCBA" w14:textId="0BC91CE6" w:rsidR="00D0569F" w:rsidRPr="00EF37B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105.58</w:t>
                        </w:r>
                      </w:p>
                    </w:tc>
                  </w:tr>
                  <w:tr w:rsidR="00D0569F" w14:paraId="36A78FF7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947881" w14:textId="554AD54A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DF9D58" w14:textId="32E55A91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31.436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A40073" w14:textId="23D0289F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1,026.5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B2208E" w14:textId="03B31B3B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C97CD31" w14:textId="09285425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1,027</w:t>
                        </w:r>
                      </w:p>
                    </w:tc>
                  </w:tr>
                  <w:tr w:rsidR="00D0569F" w14:paraId="36BAD799" w14:textId="77777777" w:rsidTr="00DE5E5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6A0541B" w14:textId="38EDD9F4" w:rsidR="00D0569F" w:rsidRDefault="00D0569F" w:rsidP="00DE5E5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C77171" w14:textId="17CF4986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-0.010264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57C986" w14:textId="06445208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0.00031432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DB12D6" w14:textId="060BA0C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26E90EF" w14:textId="07248C2D" w:rsidR="00D0569F" w:rsidRDefault="00D0569F" w:rsidP="00DE5E5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0.010269</w:t>
                        </w:r>
                      </w:p>
                    </w:tc>
                  </w:tr>
                </w:tbl>
                <w:p w14:paraId="1A573204" w14:textId="77777777" w:rsidR="00D0569F" w:rsidRPr="000841BF" w:rsidRDefault="00D0569F" w:rsidP="00DE5E50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79F35BEB" w14:textId="77777777" w:rsidR="00D72EE8" w:rsidRDefault="00D72EE8" w:rsidP="00D72EE8"/>
          <w:p w14:paraId="081A2E86" w14:textId="20225A90" w:rsidR="00D72EE8" w:rsidRPr="009C0A33" w:rsidRDefault="00D72EE8" w:rsidP="00D72EE8"/>
          <w:p w14:paraId="6CAD6D19" w14:textId="5AE217E5" w:rsidR="00132707" w:rsidRDefault="00132707" w:rsidP="000A7C6B"/>
        </w:tc>
      </w:tr>
    </w:tbl>
    <w:p w14:paraId="18CF6C73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741CC726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72AD83F" w14:textId="066F5CEC" w:rsidR="00104BD8" w:rsidRDefault="00D0569F" w:rsidP="00D0569F">
            <w:pPr>
              <w:pStyle w:val="Heading1"/>
            </w:pPr>
            <w:bookmarkStart w:id="14" w:name="_Toc187162088"/>
            <w:r>
              <w:lastRenderedPageBreak/>
              <w:t>Interaction Information</w:t>
            </w:r>
            <w:bookmarkEnd w:id="14"/>
          </w:p>
          <w:p w14:paraId="61B6A654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20"/>
              <w:gridCol w:w="3786"/>
              <w:gridCol w:w="4048"/>
            </w:tblGrid>
            <w:tr w:rsidR="002B4DE8" w14:paraId="430345B3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17BC42" w14:textId="5D273E32" w:rsidR="002B4DE8" w:rsidRDefault="00D0569F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3783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49DFE5B" w14:textId="5A1004BE" w:rsidR="002B4DE8" w:rsidRDefault="00D0569F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49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339C62" w14:textId="23312373" w:rsidR="002B4DE8" w:rsidRDefault="00D0569F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55BCB1BA" w14:textId="77777777" w:rsidTr="00D056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F95C5A8" w14:textId="6BAAFF7B" w:rsidR="002B4DE8" w:rsidRPr="00211C62" w:rsidRDefault="00D0569F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378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5FCCB1DE" w14:textId="732AE37D" w:rsidR="002B4DE8" w:rsidRPr="000B04D4" w:rsidRDefault="00D0569F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4F6629C5" wp14:editId="4D8995B1">
                        <wp:extent cx="2265045" cy="1626235"/>
                        <wp:effectExtent l="0" t="0" r="1905" b="0"/>
                        <wp:docPr id="903663155" name="Picture 3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3663155" name="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5045" cy="1626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9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82"/>
                    <w:gridCol w:w="1750"/>
                  </w:tblGrid>
                  <w:tr w:rsidR="0017091B" w14:paraId="019CF51A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AD08AF5" w14:textId="6A543A41" w:rsidR="0017091B" w:rsidRPr="00BE6656" w:rsidRDefault="00D0569F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D6FB5C4" w14:textId="3C4BD283" w:rsidR="0017091B" w:rsidRPr="00BE6656" w:rsidRDefault="00D0569F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D0569F" w14:paraId="5B983E20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A01D9FB" w14:textId="7A942937" w:rsidR="00D0569F" w:rsidRDefault="00D0569F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14589C" w14:textId="20FE09C9" w:rsidR="00D0569F" w:rsidRDefault="00D0569F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D0569F" w14:paraId="04007DB3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4F6EC7" w14:textId="21E2FFB1" w:rsidR="00D0569F" w:rsidRDefault="00D0569F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E59BEFA" w14:textId="1C77DD9A" w:rsidR="00D0569F" w:rsidRDefault="00D0569F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7D739233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0AF6469" w14:textId="6836491E" w:rsidR="00104BD8" w:rsidRDefault="00104BD8" w:rsidP="000A7C6B">
            <w:pPr>
              <w:rPr>
                <w:rStyle w:val="A3"/>
              </w:rPr>
            </w:pPr>
          </w:p>
          <w:p w14:paraId="03ABE27F" w14:textId="77777777" w:rsidR="00104BD8" w:rsidRDefault="00104BD8" w:rsidP="000A7C6B"/>
        </w:tc>
      </w:tr>
    </w:tbl>
    <w:p w14:paraId="0F10F2AC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5DBAC850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83A5953" w14:textId="647FC57F" w:rsidR="00A61A59" w:rsidRDefault="00D0569F" w:rsidP="000A7C6B">
            <w:pPr>
              <w:pStyle w:val="Heading1"/>
            </w:pPr>
            <w:bookmarkStart w:id="15" w:name="_Toc187162089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76"/>
              <w:gridCol w:w="5378"/>
            </w:tblGrid>
            <w:tr w:rsidR="00A9531D" w14:paraId="04D6E29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817868" w14:textId="6E1FB6BE" w:rsidR="00A9531D" w:rsidRDefault="00D0569F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F4EA8D" w14:textId="47B1883C" w:rsidR="00A9531D" w:rsidRDefault="00D0569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D0569F" w14:paraId="21CE0B4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727A39" w14:textId="78943A33" w:rsidR="00D0569F" w:rsidRDefault="00D0569F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C7B740" w14:textId="69899D54" w:rsidR="00D0569F" w:rsidRDefault="00D0569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D0569F" w14:paraId="02BADAD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B2B083" w14:textId="556A5C25" w:rsidR="00D0569F" w:rsidRDefault="00D0569F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2A8847" w14:textId="6C5DE2D0" w:rsidR="00D0569F" w:rsidRDefault="00D0569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D0569F" w14:paraId="407F534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0FBDC2" w14:textId="6FA9B010" w:rsidR="00D0569F" w:rsidRDefault="00D0569F" w:rsidP="00C16188">
                  <w:r>
                    <w:t>Jacobian check for shell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EF96F7" w14:textId="5BD452A4" w:rsidR="00D0569F" w:rsidRDefault="00D0569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0569F" w14:paraId="7AA7466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F4C47C" w14:textId="7E460DE7" w:rsidR="00D0569F" w:rsidRDefault="00D0569F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22A882" w14:textId="6090413D" w:rsidR="00D0569F" w:rsidRDefault="00D0569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99.7904 mm</w:t>
                  </w:r>
                </w:p>
              </w:tc>
            </w:tr>
            <w:tr w:rsidR="00D0569F" w14:paraId="4B05E76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D715E3" w14:textId="3C8AD014" w:rsidR="00D0569F" w:rsidRDefault="00D0569F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6F9076" w14:textId="345D668F" w:rsidR="00D0569F" w:rsidRDefault="00D0569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4.98952 mm</w:t>
                  </w:r>
                </w:p>
              </w:tc>
            </w:tr>
            <w:tr w:rsidR="00D0569F" w14:paraId="0D119E1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3BBA4F" w14:textId="77EA06D5" w:rsidR="00D0569F" w:rsidRDefault="00D0569F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674011" w14:textId="6815019A" w:rsidR="00D0569F" w:rsidRDefault="00D0569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0412BBC9" w14:textId="6F8AA946" w:rsidR="00A61A59" w:rsidRPr="00F077CB" w:rsidRDefault="00A61A59" w:rsidP="000A7C6B"/>
        </w:tc>
      </w:tr>
    </w:tbl>
    <w:p w14:paraId="61A38B0A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DF581DB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A19E0A3" w14:textId="77A8C090" w:rsidR="002C53F9" w:rsidRDefault="00D0569F" w:rsidP="000A7C6B">
            <w:pPr>
              <w:pStyle w:val="Heading1"/>
            </w:pPr>
            <w:bookmarkStart w:id="16" w:name="_Toc187162090"/>
            <w:r>
              <w:t>Sensor Details</w:t>
            </w:r>
            <w:bookmarkEnd w:id="16"/>
          </w:p>
          <w:p w14:paraId="670C4D11" w14:textId="1D0D9F04" w:rsidR="002C53F9" w:rsidRPr="00F077CB" w:rsidRDefault="00D0569F" w:rsidP="000A7C6B">
            <w:r>
              <w:t>No Data</w:t>
            </w:r>
          </w:p>
        </w:tc>
      </w:tr>
    </w:tbl>
    <w:p w14:paraId="2E8391FD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12CDA6D7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884722D" w14:textId="6C559619" w:rsidR="005F5B79" w:rsidRDefault="00D0569F" w:rsidP="000A7C6B">
            <w:pPr>
              <w:pStyle w:val="Heading1"/>
            </w:pPr>
            <w:bookmarkStart w:id="17" w:name="_Toc187162091"/>
            <w:r>
              <w:lastRenderedPageBreak/>
              <w:t>Resultant Forces</w:t>
            </w:r>
            <w:bookmarkEnd w:id="17"/>
          </w:p>
          <w:p w14:paraId="5C1CE4F7" w14:textId="1341A4D2" w:rsidR="005F5B79" w:rsidRPr="000B04D4" w:rsidRDefault="00D0569F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A1CBB55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B88AF8C" w14:textId="7C2991DC" w:rsidR="005F5B79" w:rsidRDefault="00D0569F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5C36334" w14:textId="1EF1FBC3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3C19775" w14:textId="1BD40B43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4DC4DFA" w14:textId="511BD8BB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2A84DEE" w14:textId="59381BF1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DC282B2" w14:textId="4F386B34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BFA2B4A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B4B8F75" w14:textId="61CD9B02" w:rsidR="005F5B79" w:rsidRPr="004D2956" w:rsidRDefault="00D0569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CB64B4" w14:textId="445429DA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E32822" w14:textId="30C0D398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3.74359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87528D" w14:textId="34567166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5,999.99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76DFE3" w14:textId="5894C7E3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7.09295e-05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77DA2F" w14:textId="42757F9C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6,000</w:t>
                  </w:r>
                </w:p>
              </w:tc>
            </w:tr>
          </w:tbl>
          <w:p w14:paraId="475BBD81" w14:textId="04BE49B7" w:rsidR="005F5B79" w:rsidRPr="000B04D4" w:rsidRDefault="00D0569F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132C971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581CF03" w14:textId="1A96D213" w:rsidR="005F5B79" w:rsidRDefault="00D0569F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EF7510" w14:textId="415C89FA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6AD1E3" w14:textId="22E0B433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D02BAAC" w14:textId="6DB404D3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CC01DB8" w14:textId="49EDEB4D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140EF63" w14:textId="00D81DD8" w:rsidR="005F5B79" w:rsidRDefault="00D0569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0195C3F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ADE776" w14:textId="2705DD46" w:rsidR="005F5B79" w:rsidRPr="004D2956" w:rsidRDefault="00D0569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956EFD" w14:textId="16260627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CFA092" w14:textId="216DD5EE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4FF7E0" w14:textId="2E2A15C7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E52983" w14:textId="4768BD91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7657F7" w14:textId="7DFD9B77" w:rsidR="005F5B79" w:rsidRPr="004D2956" w:rsidRDefault="00D0569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47F4BB99" w14:textId="77777777" w:rsidR="005F5B79" w:rsidRDefault="005F5B79" w:rsidP="000A7C6B"/>
        </w:tc>
      </w:tr>
      <w:tr w:rsidR="005F5B79" w14:paraId="7DD59019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68639CE" w14:textId="55D2CFBB" w:rsidR="00C6072D" w:rsidRPr="000B04D4" w:rsidRDefault="00D0569F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3E139558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6647A6A" w14:textId="7FFF2CE6" w:rsidR="00C6072D" w:rsidRDefault="00D0569F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7B9019C" w14:textId="10E6CE4C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7F93FC" w14:textId="175E7002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C5D3457" w14:textId="1E35B839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EADC8F1" w14:textId="0D9A8A1B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C02AF7F" w14:textId="21FB3BCA" w:rsidR="00C6072D" w:rsidRDefault="00D0569F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F2A7ADA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5534B4" w14:textId="7B6A82D0" w:rsidR="00C6072D" w:rsidRPr="004D2956" w:rsidRDefault="00D0569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D387CD" w14:textId="0184E705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0D95F8" w14:textId="1CFBB812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-0.000640078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3F2468" w14:textId="0DE9320F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-0.00186754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E649767" w14:textId="7CB0EDF2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-0.00182392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111A4C" w14:textId="3E317C2A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0.00268777</w:t>
                  </w:r>
                </w:p>
              </w:tc>
            </w:tr>
          </w:tbl>
          <w:p w14:paraId="3BB7BB3D" w14:textId="29FA9CFB" w:rsidR="00C6072D" w:rsidRPr="000B04D4" w:rsidRDefault="00D0569F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2AE689A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296D5ED" w14:textId="55379A4E" w:rsidR="00C6072D" w:rsidRDefault="00D0569F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F999281" w14:textId="52A2A49D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1963B8E" w14:textId="20BE5AA1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B775E25" w14:textId="2EEECB24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D63AE0D" w14:textId="4AA509FA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418EA6F" w14:textId="72A9A17D" w:rsidR="00C6072D" w:rsidRDefault="00D0569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B25D616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93AAF24" w14:textId="51277F52" w:rsidR="00C6072D" w:rsidRPr="004D2956" w:rsidRDefault="00D0569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5DE720" w14:textId="4491F912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787172" w14:textId="41A78F55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0.978535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3A4EC72" w14:textId="19F3FAC6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-0.0196284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90F9694" w14:textId="387CA0AD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1.88873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61051FB" w14:textId="70A53DB4" w:rsidR="00C6072D" w:rsidRPr="004D2956" w:rsidRDefault="00D0569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2.12726</w:t>
                  </w:r>
                </w:p>
              </w:tc>
            </w:tr>
          </w:tbl>
          <w:p w14:paraId="0AABD9F7" w14:textId="71979637" w:rsidR="005F5B79" w:rsidRDefault="005F5B79" w:rsidP="000A7C6B"/>
        </w:tc>
      </w:tr>
      <w:bookmarkEnd w:id="18"/>
      <w:bookmarkEnd w:id="19"/>
      <w:bookmarkEnd w:id="20"/>
    </w:tbl>
    <w:p w14:paraId="05061834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1B728329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56DABF0" w14:textId="19E58DB9" w:rsidR="0050542D" w:rsidRPr="00D0569F" w:rsidRDefault="00D0569F" w:rsidP="00D0569F">
            <w:pPr>
              <w:pStyle w:val="Heading1"/>
            </w:pPr>
            <w:bookmarkStart w:id="21" w:name="_Toc187162092"/>
            <w:r>
              <w:t>Beams</w:t>
            </w:r>
            <w:bookmarkEnd w:id="21"/>
          </w:p>
          <w:p w14:paraId="710D047F" w14:textId="5EA698AB" w:rsidR="00EC2432" w:rsidRDefault="00D0569F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131E7BA9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6A9A34C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37ACBFA" w14:textId="66A54AD6" w:rsidR="00EC2432" w:rsidRDefault="00D0569F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187162093"/>
            <w:r>
              <w:lastRenderedPageBreak/>
              <w:t>Study Results</w:t>
            </w:r>
            <w:bookmarkEnd w:id="25"/>
          </w:p>
          <w:p w14:paraId="13B2865A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D0569F" w14:paraId="59A4ACA6" w14:textId="77777777" w:rsidTr="00DE5E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01D94A7" w14:textId="6A3A4726" w:rsidR="00D0569F" w:rsidRDefault="00D0569F" w:rsidP="00D0569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DCB2D2" w14:textId="1A93B3E4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C4E858" w14:textId="65DB76E3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71271CE" w14:textId="7AB7400A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0569F" w14:paraId="2F3CB76A" w14:textId="77777777" w:rsidTr="00DE5E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D803AB7" w14:textId="76E5AF18" w:rsidR="00D0569F" w:rsidRPr="004D2956" w:rsidRDefault="00D0569F" w:rsidP="00D0569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595339" w14:textId="63BE3500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904368C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0.000e+00N/m^2</w:t>
                  </w:r>
                </w:p>
                <w:p w14:paraId="0CDA9C42" w14:textId="31AD9A43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9342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9612632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1.552e+08N/m^2</w:t>
                  </w:r>
                </w:p>
                <w:p w14:paraId="39A94EB1" w14:textId="1F033A9C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94684</w:t>
                  </w:r>
                </w:p>
              </w:tc>
            </w:tr>
            <w:tr w:rsidR="00D0569F" w14:paraId="38663DC0" w14:textId="77777777" w:rsidTr="00DE5E5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755328D" w14:textId="2D47BD2A" w:rsidR="00D0569F" w:rsidRDefault="00D0569F" w:rsidP="00D0569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430B765" wp14:editId="2E59B74E">
                        <wp:extent cx="6646545" cy="4027170"/>
                        <wp:effectExtent l="0" t="0" r="1905" b="0"/>
                        <wp:docPr id="796336859" name="Picture 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6336859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027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812B48" w14:textId="3D7909E3" w:rsidR="00D0569F" w:rsidRPr="004D2956" w:rsidRDefault="00D0569F" w:rsidP="00D056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ASSEM6-Static 1-Stress-Stress1</w:t>
                  </w:r>
                </w:p>
              </w:tc>
            </w:tr>
          </w:tbl>
          <w:p w14:paraId="783CD49F" w14:textId="77777777" w:rsidR="00D0569F" w:rsidRDefault="00D0569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D0569F" w14:paraId="5EB3FC4E" w14:textId="77777777" w:rsidTr="00DE5E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9A0C1D" w14:textId="465E7D68" w:rsidR="00D0569F" w:rsidRDefault="00D0569F" w:rsidP="00D0569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CFB51C" w14:textId="705B353A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63E7B0" w14:textId="41920979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9BC0FB9" w14:textId="104D772F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0569F" w14:paraId="22B06447" w14:textId="77777777" w:rsidTr="00DE5E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9E31CD8" w14:textId="26C4E12C" w:rsidR="00D0569F" w:rsidRPr="004D2956" w:rsidRDefault="00D0569F" w:rsidP="00D0569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8D66282" w14:textId="7A448DE5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521DEEA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338DFF7A" w14:textId="2F71B2DE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12714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3063DC9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1.207e-01mm</w:t>
                  </w:r>
                </w:p>
                <w:p w14:paraId="698EB486" w14:textId="317D2096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336026</w:t>
                  </w:r>
                </w:p>
              </w:tc>
            </w:tr>
            <w:tr w:rsidR="00D0569F" w14:paraId="115C0042" w14:textId="77777777" w:rsidTr="00DE5E5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403CB56" w14:textId="10557174" w:rsidR="00D0569F" w:rsidRDefault="00D0569F" w:rsidP="00D0569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8EE2A09" wp14:editId="6D9F6D38">
                        <wp:extent cx="6646545" cy="4027170"/>
                        <wp:effectExtent l="0" t="0" r="1905" b="0"/>
                        <wp:docPr id="1669280466" name="Picture 3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9280466" name="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027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9C9064" w14:textId="3451190B" w:rsidR="00D0569F" w:rsidRPr="004D2956" w:rsidRDefault="00D0569F" w:rsidP="00D056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ASSEM6-Static 1-Displacement-Displacement1</w:t>
                  </w:r>
                </w:p>
              </w:tc>
            </w:tr>
          </w:tbl>
          <w:p w14:paraId="6D9575BD" w14:textId="77777777" w:rsidR="00D0569F" w:rsidRDefault="00D0569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D0569F" w14:paraId="3CE2FFFF" w14:textId="77777777" w:rsidTr="00DE5E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076D27C" w14:textId="2E2521AB" w:rsidR="00D0569F" w:rsidRDefault="00D0569F" w:rsidP="00D0569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975BEE1" w14:textId="7077BA9E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28A3CB" w14:textId="5D41D91D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3206581" w14:textId="3C3E4D92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0569F" w14:paraId="65FE65D7" w14:textId="77777777" w:rsidTr="00DE5E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83B678" w14:textId="5D7EECA8" w:rsidR="00D0569F" w:rsidRPr="004D2956" w:rsidRDefault="00D0569F" w:rsidP="00D0569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6FC1BD2" w14:textId="52CA9CE0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92C2DB3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</w:t>
                  </w:r>
                </w:p>
                <w:p w14:paraId="00C41572" w14:textId="7EE1F4A1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4673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C96BA4D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3.037e-04</w:t>
                  </w:r>
                </w:p>
                <w:p w14:paraId="7D7754D5" w14:textId="2D75EC39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223411</w:t>
                  </w:r>
                </w:p>
              </w:tc>
            </w:tr>
            <w:tr w:rsidR="00D0569F" w14:paraId="2702345B" w14:textId="77777777" w:rsidTr="00DE5E5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B95D53A" w14:textId="15CD6EB6" w:rsidR="00D0569F" w:rsidRDefault="00D0569F" w:rsidP="00D0569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51CFE48" wp14:editId="037EF61E">
                        <wp:extent cx="6646545" cy="4027170"/>
                        <wp:effectExtent l="0" t="0" r="1905" b="0"/>
                        <wp:docPr id="317183817" name="Picture 4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7183817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027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21F007" w14:textId="042D0C5E" w:rsidR="00D0569F" w:rsidRPr="004D2956" w:rsidRDefault="00D0569F" w:rsidP="00D056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ASSEM6-Static 1-Strain-Strain1</w:t>
                  </w:r>
                </w:p>
              </w:tc>
            </w:tr>
          </w:tbl>
          <w:p w14:paraId="59440276" w14:textId="77777777" w:rsidR="00D0569F" w:rsidRDefault="00D0569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336"/>
              <w:gridCol w:w="2240"/>
              <w:gridCol w:w="2158"/>
            </w:tblGrid>
            <w:tr w:rsidR="00D0569F" w14:paraId="6BA5F1E6" w14:textId="77777777" w:rsidTr="00DE5E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39C265" w14:textId="6A5DA364" w:rsidR="00D0569F" w:rsidRDefault="00D0569F" w:rsidP="00D0569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BE3830B" w14:textId="5A7EFD62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271BA1" w14:textId="1DC0F5E7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15BD922" w14:textId="21B03074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0569F" w14:paraId="5609799C" w14:textId="77777777" w:rsidTr="00DE5E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83DEAD5" w14:textId="47DDF78E" w:rsidR="00D0569F" w:rsidRPr="004D2956" w:rsidRDefault="00D0569F" w:rsidP="00D0569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A66C4F8" w14:textId="1D50102B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Automatic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9BA4F8B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1.822e+00</w:t>
                  </w:r>
                </w:p>
                <w:p w14:paraId="339F44E5" w14:textId="6B8A57AB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94684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45CC7FF" w14:textId="77777777" w:rsidR="00D0569F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1.000e+16</w:t>
                  </w:r>
                </w:p>
                <w:p w14:paraId="0022E720" w14:textId="16714334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12116</w:t>
                  </w:r>
                </w:p>
              </w:tc>
            </w:tr>
            <w:tr w:rsidR="00D0569F" w14:paraId="378B5F40" w14:textId="77777777" w:rsidTr="00DE5E5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8B3E59" w14:textId="46D3D349" w:rsidR="00D0569F" w:rsidRDefault="00D0569F" w:rsidP="00D0569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75D7FBF" wp14:editId="6E5B65A7">
                        <wp:extent cx="6646545" cy="4027170"/>
                        <wp:effectExtent l="0" t="0" r="1905" b="0"/>
                        <wp:docPr id="774325491" name="Picture 4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4325491" name=""/>
                                <pic:cNvPicPr/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027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E3BB0B" w14:textId="146CD7D6" w:rsidR="00D0569F" w:rsidRPr="004D2956" w:rsidRDefault="00D0569F" w:rsidP="00D056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ASSEM6-Static 1-Factor of Safety-Factor of Safety1</w:t>
                  </w:r>
                </w:p>
              </w:tc>
            </w:tr>
          </w:tbl>
          <w:p w14:paraId="6C24CDF4" w14:textId="77777777" w:rsidR="00D0569F" w:rsidRDefault="00D0569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862"/>
              <w:gridCol w:w="7343"/>
            </w:tblGrid>
            <w:tr w:rsidR="00D0569F" w14:paraId="437B56F5" w14:textId="77777777" w:rsidTr="00D0569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1CEB39" w14:textId="6BAFC28F" w:rsidR="00D0569F" w:rsidRDefault="00D0569F" w:rsidP="00D0569F">
                  <w:r>
                    <w:t>Name</w:t>
                  </w:r>
                </w:p>
              </w:tc>
              <w:tc>
                <w:tcPr>
                  <w:tcW w:w="773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5C00B38" w14:textId="02E78753" w:rsidR="00D0569F" w:rsidRDefault="00D0569F" w:rsidP="00D0569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D0569F" w14:paraId="14046F3A" w14:textId="77777777" w:rsidTr="0040725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DC3D941" w14:textId="1F84E42C" w:rsidR="00D0569F" w:rsidRPr="004D2956" w:rsidRDefault="00D0569F" w:rsidP="00D0569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Fatigue Check1</w:t>
                  </w:r>
                </w:p>
              </w:tc>
              <w:tc>
                <w:tcPr>
                  <w:tcW w:w="7736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1371DF" w14:textId="2DFAD1E0" w:rsidR="00D0569F" w:rsidRPr="004D2956" w:rsidRDefault="00D0569F" w:rsidP="00D056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Fatigue Check Plot</w:t>
                  </w:r>
                </w:p>
              </w:tc>
            </w:tr>
            <w:tr w:rsidR="00D0569F" w14:paraId="55BDF457" w14:textId="77777777" w:rsidTr="00D0569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0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92BB72D" w14:textId="39D45D2C" w:rsidR="00D0569F" w:rsidRDefault="00D0569F" w:rsidP="00D0569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3072D6A" wp14:editId="0B4FA2EA">
                        <wp:extent cx="6646545" cy="4027170"/>
                        <wp:effectExtent l="0" t="0" r="1905" b="0"/>
                        <wp:docPr id="1786260455" name="Picture 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6260455" name=""/>
                                <pic:cNvPicPr/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027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1EE82D" w14:textId="1B6FDB35" w:rsidR="00D0569F" w:rsidRPr="004D2956" w:rsidRDefault="00D0569F" w:rsidP="00D056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ASSEM6-Static 1-Fatigue Check-Fatigue Check1</w:t>
                  </w:r>
                </w:p>
              </w:tc>
            </w:tr>
          </w:tbl>
          <w:p w14:paraId="299687A4" w14:textId="77777777" w:rsidR="00D0569F" w:rsidRPr="000B04D4" w:rsidRDefault="00D0569F" w:rsidP="000A7C6B"/>
          <w:bookmarkEnd w:id="22"/>
          <w:bookmarkEnd w:id="23"/>
          <w:bookmarkEnd w:id="24"/>
          <w:p w14:paraId="00201A36" w14:textId="70D17847" w:rsidR="00EC2432" w:rsidRDefault="00EC2432" w:rsidP="000A7C6B"/>
        </w:tc>
      </w:tr>
    </w:tbl>
    <w:p w14:paraId="38E781BF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565AABD1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EA0B55D" w14:textId="69A3C080" w:rsidR="000B1701" w:rsidRDefault="00D0569F" w:rsidP="00D0569F">
            <w:pPr>
              <w:pStyle w:val="Heading1"/>
            </w:pPr>
            <w:bookmarkStart w:id="26" w:name="_Toc187162094"/>
            <w:r>
              <w:t>Conclusion</w:t>
            </w:r>
            <w:bookmarkEnd w:id="26"/>
          </w:p>
        </w:tc>
      </w:tr>
    </w:tbl>
    <w:p w14:paraId="7EBE818F" w14:textId="528B463C" w:rsidR="00AC3438" w:rsidRPr="00AC3438" w:rsidRDefault="00AC3438" w:rsidP="00FE0924"/>
    <w:sectPr w:rsidR="00AC3438" w:rsidRPr="00AC3438" w:rsidSect="00D0569F">
      <w:footerReference w:type="default" r:id="rId42"/>
      <w:footerReference w:type="first" r:id="rId43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6E67" w14:textId="77777777" w:rsidR="00D0569F" w:rsidRDefault="00D0569F" w:rsidP="00F25CD7">
      <w:pPr>
        <w:spacing w:after="0" w:line="240" w:lineRule="auto"/>
      </w:pPr>
      <w:r>
        <w:separator/>
      </w:r>
    </w:p>
  </w:endnote>
  <w:endnote w:type="continuationSeparator" w:id="0">
    <w:p w14:paraId="103E406E" w14:textId="77777777" w:rsidR="00D0569F" w:rsidRDefault="00D0569F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39854272" w14:textId="77777777" w:rsidTr="003E1AE9">
      <w:tc>
        <w:tcPr>
          <w:tcW w:w="867" w:type="pct"/>
        </w:tcPr>
        <w:p w14:paraId="343F5D1B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EB33FE1" wp14:editId="2DA66046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DE3A1FB" w14:textId="35C3EFF6" w:rsidR="00FD315C" w:rsidRDefault="00D0569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20CA1DD6" w14:textId="09FD02EF" w:rsidR="00FD315C" w:rsidRDefault="00D0569F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ASSEM6</w:t>
          </w:r>
        </w:p>
      </w:tc>
      <w:tc>
        <w:tcPr>
          <w:tcW w:w="0" w:type="auto"/>
          <w:vAlign w:val="bottom"/>
        </w:tcPr>
        <w:p w14:paraId="04E753C4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4852EAC0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58DA292A" w14:textId="77777777" w:rsidTr="00BF0BC4">
      <w:tc>
        <w:tcPr>
          <w:tcW w:w="1908" w:type="dxa"/>
        </w:tcPr>
        <w:p w14:paraId="6611834E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2C8267C" wp14:editId="337940B5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8E73E9F" w14:textId="4E943F8D" w:rsidR="00FD315C" w:rsidRDefault="00D0569F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A5A3A31" w14:textId="2B0175EA" w:rsidR="00FD315C" w:rsidRDefault="00D0569F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ASSEM6</w:t>
          </w:r>
        </w:p>
      </w:tc>
      <w:tc>
        <w:tcPr>
          <w:tcW w:w="360" w:type="dxa"/>
          <w:vAlign w:val="bottom"/>
        </w:tcPr>
        <w:p w14:paraId="2277613D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446A1F74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AED8" w14:textId="77777777" w:rsidR="00D0569F" w:rsidRDefault="00D0569F" w:rsidP="00F25CD7">
      <w:pPr>
        <w:spacing w:after="0" w:line="240" w:lineRule="auto"/>
      </w:pPr>
      <w:r>
        <w:separator/>
      </w:r>
    </w:p>
  </w:footnote>
  <w:footnote w:type="continuationSeparator" w:id="0">
    <w:p w14:paraId="38690410" w14:textId="77777777" w:rsidR="00D0569F" w:rsidRDefault="00D0569F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F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598F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69F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0A88"/>
  <w15:docId w15:val="{8B5E2D90-4B50-4B67-9A13-3AB68E5B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5</TotalTime>
  <Pages>24</Pages>
  <Words>2506</Words>
  <Characters>14286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16759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</dc:creator>
  <cp:lastModifiedBy>Wassim H. Ghaddar</cp:lastModifiedBy>
  <cp:revision>1</cp:revision>
  <dcterms:created xsi:type="dcterms:W3CDTF">2025-01-07T15:02:00Z</dcterms:created>
  <dcterms:modified xsi:type="dcterms:W3CDTF">2025-01-07T15:07:00Z</dcterms:modified>
</cp:coreProperties>
</file>