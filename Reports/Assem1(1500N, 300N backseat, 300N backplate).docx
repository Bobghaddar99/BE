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05B3D582" w14:textId="77777777" w:rsidTr="00A43A5B">
        <w:trPr>
          <w:cantSplit/>
          <w:trHeight w:val="4488"/>
        </w:trPr>
        <w:tc>
          <w:tcPr>
            <w:tcW w:w="6285" w:type="dxa"/>
          </w:tcPr>
          <w:p w14:paraId="5B0245C9" w14:textId="6B9DA291" w:rsidR="00F448BC" w:rsidRDefault="00BD5291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729302" wp14:editId="3508B2D9">
                  <wp:extent cx="3853815" cy="2487930"/>
                  <wp:effectExtent l="0" t="0" r="0" b="7620"/>
                  <wp:docPr id="21877631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77631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390C1BA1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013C0D3C" w14:textId="52FE26E7" w:rsidR="00B77317" w:rsidRPr="00CD1539" w:rsidRDefault="00BD5291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assem_main</w:t>
                  </w:r>
                </w:p>
                <w:p w14:paraId="77D468C5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2AC453B1" w14:textId="35CEDBB0" w:rsidR="00B77317" w:rsidRPr="00CD1539" w:rsidRDefault="00BD5291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Sunday, January 12, 2025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48CB718F" w14:textId="347383E0" w:rsidR="00B77317" w:rsidRPr="00CD1539" w:rsidRDefault="00BD5291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3FD066FF" w14:textId="405B7757" w:rsidR="00B77317" w:rsidRPr="006A441F" w:rsidRDefault="00BD5291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44733C47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08CC4E9" w14:textId="1FACB213" w:rsidR="00B77317" w:rsidRDefault="00BD5291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3B4EF508" w14:textId="62EE29F3" w:rsidR="00BD5291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87592292" w:history="1">
                        <w:r w:rsidR="00BD5291" w:rsidRPr="00D410E0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BD5291">
                          <w:rPr>
                            <w:noProof/>
                            <w:webHidden/>
                          </w:rPr>
                          <w:tab/>
                        </w:r>
                        <w:r w:rsidR="00BD529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BD5291">
                          <w:rPr>
                            <w:noProof/>
                            <w:webHidden/>
                          </w:rPr>
                          <w:instrText xml:space="preserve"> PAGEREF _Toc187592292 \h </w:instrText>
                        </w:r>
                        <w:r w:rsidR="00BD5291">
                          <w:rPr>
                            <w:noProof/>
                            <w:webHidden/>
                          </w:rPr>
                        </w:r>
                        <w:r w:rsidR="00BD529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BD5291">
                          <w:rPr>
                            <w:noProof/>
                            <w:webHidden/>
                          </w:rPr>
                          <w:t>1</w:t>
                        </w:r>
                        <w:r w:rsidR="00BD529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F1B02F4" w14:textId="4ABDC711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293" w:history="1">
                        <w:r w:rsidRPr="00D410E0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_Toc187592293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A4D3CAF" w14:textId="5BF6222E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294" w:history="1">
                        <w:r w:rsidRPr="00D410E0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_Toc187592294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01DCA95" w14:textId="2464E337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295" w:history="1">
                        <w:r w:rsidRPr="00D410E0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_Toc187592295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1F19B22" w14:textId="7CBEDDD5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296" w:history="1">
                        <w:r w:rsidRPr="00D410E0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_Toc187592296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CD93B7E" w14:textId="626021D9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297" w:history="1">
                        <w:r w:rsidRPr="00D410E0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_Toc187592297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4CC504D" w14:textId="6DFD1584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298" w:history="1">
                        <w:r w:rsidRPr="00D410E0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_Toc187592298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D3179CF" w14:textId="0A5E5CF0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299" w:history="1">
                        <w:r w:rsidRPr="00D410E0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_Toc187592299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E1AB9E4" w14:textId="0F3F6CF3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300" w:history="1">
                        <w:r w:rsidRPr="00D410E0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_Toc187592300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25A2271" w14:textId="3C9C4258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301" w:history="1">
                        <w:r w:rsidRPr="00D410E0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_Toc187592301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6E80EE2" w14:textId="3CA7A7F4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302" w:history="1">
                        <w:r w:rsidRPr="00D410E0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_Toc187592302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F8FD908" w14:textId="084B531A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303" w:history="1">
                        <w:r w:rsidRPr="00D410E0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_Toc187592303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C85D529" w14:textId="56DF6C66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304" w:history="1">
                        <w:r w:rsidRPr="00D410E0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_Toc187592304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54F43CA" w14:textId="61E452CF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305" w:history="1">
                        <w:r w:rsidRPr="00D410E0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_Toc187592305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CE85135" w14:textId="45B4FA4F" w:rsidR="00BD5291" w:rsidRDefault="00BD529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592306" w:history="1">
                        <w:r w:rsidRPr="00D410E0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_Toc187592306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36AD4D1" w14:textId="07803A45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13DC4E48" w14:textId="77777777" w:rsidR="00F448BC" w:rsidRDefault="00F448BC" w:rsidP="00A5373F"/>
        </w:tc>
      </w:tr>
      <w:tr w:rsidR="00F448BC" w14:paraId="3D3F4C2E" w14:textId="77777777" w:rsidTr="00BE081A">
        <w:trPr>
          <w:cantSplit/>
          <w:trHeight w:val="3924"/>
        </w:trPr>
        <w:tc>
          <w:tcPr>
            <w:tcW w:w="6285" w:type="dxa"/>
          </w:tcPr>
          <w:p w14:paraId="5F129C4A" w14:textId="6EA149D5" w:rsidR="00C27B5D" w:rsidRDefault="00BD5291" w:rsidP="00C27B5D">
            <w:pPr>
              <w:pStyle w:val="Heading1"/>
            </w:pPr>
            <w:bookmarkStart w:id="0" w:name="_Toc187592292"/>
            <w:r>
              <w:t>Description</w:t>
            </w:r>
            <w:bookmarkEnd w:id="0"/>
          </w:p>
          <w:p w14:paraId="6802A855" w14:textId="0B371D61" w:rsidR="00F448BC" w:rsidRPr="00E65D6E" w:rsidRDefault="00BD5291" w:rsidP="00FF408C">
            <w:r>
              <w:t>No Data</w:t>
            </w:r>
          </w:p>
        </w:tc>
        <w:tc>
          <w:tcPr>
            <w:tcW w:w="4713" w:type="dxa"/>
            <w:vMerge/>
          </w:tcPr>
          <w:p w14:paraId="4900C2D5" w14:textId="77777777" w:rsidR="00F448BC" w:rsidRPr="00A33AA4" w:rsidRDefault="00F448BC" w:rsidP="00840CC7">
            <w:pPr>
              <w:pStyle w:val="TOC3"/>
            </w:pPr>
          </w:p>
        </w:tc>
      </w:tr>
    </w:tbl>
    <w:p w14:paraId="405A62A4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72F5F243" w14:textId="77777777" w:rsidTr="00DD03CF">
        <w:tc>
          <w:tcPr>
            <w:tcW w:w="11016" w:type="dxa"/>
          </w:tcPr>
          <w:p w14:paraId="668716ED" w14:textId="22F114A5" w:rsidR="00343025" w:rsidRDefault="00BD5291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187592293"/>
            <w:r>
              <w:lastRenderedPageBreak/>
              <w:t>Assumptions</w:t>
            </w:r>
            <w:bookmarkEnd w:id="4"/>
          </w:p>
          <w:p w14:paraId="24307B46" w14:textId="317CD0BF" w:rsidR="00A96F2C" w:rsidRDefault="00A96F2C" w:rsidP="00A96F2C"/>
        </w:tc>
      </w:tr>
    </w:tbl>
    <w:p w14:paraId="605BD944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68D55E71" w14:textId="77777777" w:rsidTr="00ED5A01">
        <w:tc>
          <w:tcPr>
            <w:tcW w:w="11016" w:type="dxa"/>
          </w:tcPr>
          <w:p w14:paraId="3EAAF951" w14:textId="4EF9E6C8" w:rsidR="00FF408C" w:rsidRDefault="00BD5291" w:rsidP="00FF408C">
            <w:pPr>
              <w:pStyle w:val="Heading1"/>
            </w:pPr>
            <w:bookmarkStart w:id="5" w:name="_Toc187592294"/>
            <w:r>
              <w:lastRenderedPageBreak/>
              <w:t>Model Information</w:t>
            </w:r>
            <w:bookmarkEnd w:id="5"/>
          </w:p>
          <w:p w14:paraId="402B7CAE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3"/>
              <w:gridCol w:w="948"/>
              <w:gridCol w:w="2216"/>
              <w:gridCol w:w="4957"/>
            </w:tblGrid>
            <w:tr w:rsidR="00C16188" w14:paraId="6B3D01F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6"/>
                  </w:tblGrid>
                  <w:tr w:rsidR="00077EA0" w14:paraId="4044F711" w14:textId="77777777" w:rsidTr="00077EA0">
                    <w:tc>
                      <w:tcPr>
                        <w:tcW w:w="8640" w:type="dxa"/>
                      </w:tcPr>
                      <w:p w14:paraId="5F5AFA66" w14:textId="6350D62B" w:rsidR="00077EA0" w:rsidRDefault="00BD5291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2F3527E2" wp14:editId="7E4511D8">
                              <wp:extent cx="5349240" cy="4142740"/>
                              <wp:effectExtent l="0" t="0" r="3810" b="0"/>
                              <wp:docPr id="592902228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92902228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41427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0C7231D" w14:textId="15BBB98E" w:rsidR="00C16188" w:rsidRDefault="00BD5291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assem_main</w:t>
                  </w:r>
                </w:p>
                <w:p w14:paraId="629AE481" w14:textId="593EC85B" w:rsidR="00C16188" w:rsidRDefault="00BD5291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4D466D4B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E80C65C" w14:textId="064EBB8D" w:rsidR="00C16188" w:rsidRPr="0044448A" w:rsidRDefault="00BD5291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392A30F1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DBC717" w14:textId="1270B6BB" w:rsidR="00C16188" w:rsidRDefault="00BD5291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77185F7" w14:textId="01C16BB9" w:rsidR="00C16188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92D0895" w14:textId="79AEF646" w:rsidR="00C16188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AF0A48" w14:textId="2CCBC389" w:rsidR="00C16188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BD5291" w14:paraId="42FF6FCE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4E4F310" w14:textId="00431680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Fillet29</w:t>
                  </w:r>
                </w:p>
                <w:p w14:paraId="2E4D5ABF" w14:textId="2A866475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0C8A590" wp14:editId="49AAB5AE">
                        <wp:extent cx="1533525" cy="1187450"/>
                        <wp:effectExtent l="0" t="0" r="9525" b="0"/>
                        <wp:docPr id="1486559558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6559558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89F121F" w14:textId="55B5BB66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152B06C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Mass:77.2016 kg</w:t>
                  </w:r>
                </w:p>
                <w:p w14:paraId="67613B82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Volume:0.00982399 m^3</w:t>
                  </w:r>
                </w:p>
                <w:p w14:paraId="3C6C452D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Density:7,858.48 kg/m^3</w:t>
                  </w:r>
                </w:p>
                <w:p w14:paraId="319C0BCE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Weight:756.576 N</w:t>
                  </w:r>
                </w:p>
                <w:p w14:paraId="39872D11" w14:textId="20A69482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F0E8D0A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Designs\Solidworks\jetchair_it1\Iteration1.SLDPRT</w:t>
                  </w:r>
                </w:p>
                <w:p w14:paraId="11D8BE0B" w14:textId="1C45B444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24 17:28:36 2024</w:t>
                  </w:r>
                </w:p>
              </w:tc>
            </w:tr>
            <w:tr w:rsidR="00BD5291" w14:paraId="666B2083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C711A6F" w14:textId="0BAE7C92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Dome1</w:t>
                  </w:r>
                </w:p>
                <w:p w14:paraId="7A10040A" w14:textId="4FB0BF31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AA39E4E" wp14:editId="7100E053">
                        <wp:extent cx="1533525" cy="1187450"/>
                        <wp:effectExtent l="0" t="0" r="9525" b="0"/>
                        <wp:docPr id="697943708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7943708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377ED2A" w14:textId="189E6BDD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8D2D76F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Mass:2.94215 kg</w:t>
                  </w:r>
                </w:p>
                <w:p w14:paraId="46991F6F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Volume:0.000374392 m^3</w:t>
                  </w:r>
                </w:p>
                <w:p w14:paraId="6EEBEFD6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Density:7,858.46 kg/m^3</w:t>
                  </w:r>
                </w:p>
                <w:p w14:paraId="3E331E6D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Weight:28.833 N</w:t>
                  </w:r>
                </w:p>
                <w:p w14:paraId="3AD25613" w14:textId="6C5CC65F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C411D0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Designs\Solidworks\jetchair_it1\arm_rest.SLDPRT</w:t>
                  </w:r>
                </w:p>
                <w:p w14:paraId="323CED5F" w14:textId="1CEC26CA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22 23:58:49 2024</w:t>
                  </w:r>
                </w:p>
              </w:tc>
            </w:tr>
            <w:tr w:rsidR="00BD5291" w14:paraId="62792973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6CB3AF9" w14:textId="3F6CD822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Dome1</w:t>
                  </w:r>
                </w:p>
                <w:p w14:paraId="2DA24630" w14:textId="4DDB202F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A6E7F97" wp14:editId="7335C62F">
                        <wp:extent cx="1533525" cy="1187450"/>
                        <wp:effectExtent l="0" t="0" r="9525" b="0"/>
                        <wp:docPr id="2144211790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4211790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56B7036" w14:textId="67480FF1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24379A6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Mass:2.94215 kg</w:t>
                  </w:r>
                </w:p>
                <w:p w14:paraId="7A8A8B78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Volume:0.000374392 m^3</w:t>
                  </w:r>
                </w:p>
                <w:p w14:paraId="44C6C267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Density:7,858.46 kg/m^3</w:t>
                  </w:r>
                </w:p>
                <w:p w14:paraId="233C23FC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Weight:28.833 N</w:t>
                  </w:r>
                </w:p>
                <w:p w14:paraId="45BC9A1D" w14:textId="181CC848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7B7A34D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Designs\Solidworks\jetchair_it1\arm_rest.SLDPRT</w:t>
                  </w:r>
                </w:p>
                <w:p w14:paraId="6F7123D9" w14:textId="3B00B3D7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22 23:58:49 2024</w:t>
                  </w:r>
                </w:p>
              </w:tc>
            </w:tr>
            <w:tr w:rsidR="00BD5291" w14:paraId="336A51BA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D381716" w14:textId="66A0AA67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Cut-Extrude3</w:t>
                  </w:r>
                </w:p>
                <w:p w14:paraId="4BDA9FED" w14:textId="1D236564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1F55FC1" wp14:editId="03B93513">
                        <wp:extent cx="1533525" cy="1187450"/>
                        <wp:effectExtent l="0" t="0" r="9525" b="0"/>
                        <wp:docPr id="1584240813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4240813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D362762" w14:textId="2FFA27B8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F8F2E7B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Mass:0.953336 kg</w:t>
                  </w:r>
                </w:p>
                <w:p w14:paraId="0824D124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Volume:0.00012132 m^3</w:t>
                  </w:r>
                </w:p>
                <w:p w14:paraId="22462C96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4088A3B9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Weight:9.3427 N</w:t>
                  </w:r>
                </w:p>
                <w:p w14:paraId="41919DBD" w14:textId="79294D55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AEC441E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Designs\Solidworks\jetchair_it1\beam_arm.SLDPRT</w:t>
                  </w:r>
                </w:p>
                <w:p w14:paraId="0A5D2BE9" w14:textId="44FDEBD8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22 23:58:51 2024</w:t>
                  </w:r>
                </w:p>
              </w:tc>
            </w:tr>
            <w:tr w:rsidR="00BD5291" w14:paraId="2F419AC0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0CE1C5F" w14:textId="2445F4D0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Cut-Extrude3</w:t>
                  </w:r>
                </w:p>
                <w:p w14:paraId="4E232D25" w14:textId="5D009A47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B2B6D02" wp14:editId="10B17A9B">
                        <wp:extent cx="1533525" cy="1187450"/>
                        <wp:effectExtent l="0" t="0" r="9525" b="0"/>
                        <wp:docPr id="1237986534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7986534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687CCF8" w14:textId="2B81AD47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16523FC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Mass:0.953336 kg</w:t>
                  </w:r>
                </w:p>
                <w:p w14:paraId="5C7FD481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Volume:0.00012132 m^3</w:t>
                  </w:r>
                </w:p>
                <w:p w14:paraId="69E575A5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64917E4A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Weight:9.3427 N</w:t>
                  </w:r>
                </w:p>
                <w:p w14:paraId="12CF087C" w14:textId="22DF1E13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CB90FBC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Designs\Solidworks\jetchair_it1\beam_arm.SLDPRT</w:t>
                  </w:r>
                </w:p>
                <w:p w14:paraId="2B852DFA" w14:textId="729D7A8F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22 23:58:51 2024</w:t>
                  </w:r>
                </w:p>
              </w:tc>
            </w:tr>
            <w:tr w:rsidR="00BD5291" w14:paraId="05328773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2DA83CE" w14:textId="596C62D8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Fillet4</w:t>
                  </w:r>
                </w:p>
                <w:p w14:paraId="13FF3754" w14:textId="5469C502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8B7AF2C" wp14:editId="0E2731E3">
                        <wp:extent cx="1533525" cy="1187450"/>
                        <wp:effectExtent l="0" t="0" r="9525" b="0"/>
                        <wp:docPr id="1739650960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965096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0FA3B8E" w14:textId="0A686571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F69EB18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Mass:0.110445 kg</w:t>
                  </w:r>
                </w:p>
                <w:p w14:paraId="2248B147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Volume:1.40551e-05 m^3</w:t>
                  </w:r>
                </w:p>
                <w:p w14:paraId="1326C419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44CF91C2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Weight:1.08236 N</w:t>
                  </w:r>
                </w:p>
                <w:p w14:paraId="5ACB7D3E" w14:textId="513DA429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EF1E6A2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Designs\Solidworks\jetchair_it1\bracket.SLDPRT</w:t>
                  </w:r>
                </w:p>
                <w:p w14:paraId="4B909860" w14:textId="5129CE62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22 23:58:51 2024</w:t>
                  </w:r>
                </w:p>
              </w:tc>
            </w:tr>
            <w:tr w:rsidR="00BD5291" w14:paraId="5CAA8D3B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E8301D1" w14:textId="0BCE3F64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Fillet4</w:t>
                  </w:r>
                </w:p>
                <w:p w14:paraId="02E9B43A" w14:textId="1400469D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9A1A1B1" wp14:editId="5D227674">
                        <wp:extent cx="1533525" cy="1187450"/>
                        <wp:effectExtent l="0" t="0" r="9525" b="0"/>
                        <wp:docPr id="79106158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106158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AB3CDF1" w14:textId="1D361D06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751534E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Mass:0.110445 kg</w:t>
                  </w:r>
                </w:p>
                <w:p w14:paraId="7EC5CF91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Volume:1.40551e-05 m^3</w:t>
                  </w:r>
                </w:p>
                <w:p w14:paraId="217C6EA5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41559FD3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Weight:1.08236 N</w:t>
                  </w:r>
                </w:p>
                <w:p w14:paraId="3EF06B39" w14:textId="3DAD6DAF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4D5C79A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Designs\Solidworks\jetchair_it1\bracket.SLDPRT</w:t>
                  </w:r>
                </w:p>
                <w:p w14:paraId="284E3DEE" w14:textId="4857613F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22 23:58:51 2024</w:t>
                  </w:r>
                </w:p>
              </w:tc>
            </w:tr>
            <w:tr w:rsidR="00BD5291" w14:paraId="039F2288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5F8EC00" w14:textId="43FFF777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ThdSchPat</w:t>
                  </w:r>
                </w:p>
                <w:p w14:paraId="09826E21" w14:textId="0128F6EA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B952555" wp14:editId="3DFE3ACC">
                        <wp:extent cx="1533525" cy="1187450"/>
                        <wp:effectExtent l="0" t="0" r="9525" b="0"/>
                        <wp:docPr id="300244305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244305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BC7AF51" w14:textId="2BF889E4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3056347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Mass:0.120094 kg</w:t>
                  </w:r>
                </w:p>
                <w:p w14:paraId="56A9CFB8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Volume:1.5283e-05 m^3</w:t>
                  </w:r>
                </w:p>
                <w:p w14:paraId="550FF6B5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064916ED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Weight:1.17692 N</w:t>
                  </w:r>
                </w:p>
                <w:p w14:paraId="669DB3A1" w14:textId="60786860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98E6C73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c:\solidworks data (2)\browser\ansi metric\bolts and screws\hex head\heavy hex flange screw_am.sldprt</w:t>
                  </w:r>
                </w:p>
                <w:p w14:paraId="4B011568" w14:textId="07E337D8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 8 12:17:11 2024</w:t>
                  </w:r>
                </w:p>
              </w:tc>
            </w:tr>
            <w:tr w:rsidR="00BD5291" w14:paraId="02D73CB1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AFC7687" w14:textId="276AD345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ThdSchPat</w:t>
                  </w:r>
                </w:p>
                <w:p w14:paraId="125BD896" w14:textId="540F7DEF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715F1BC1" wp14:editId="6E2FE201">
                        <wp:extent cx="1533525" cy="1187450"/>
                        <wp:effectExtent l="0" t="0" r="9525" b="0"/>
                        <wp:docPr id="828800584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8800584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890A72A" w14:textId="1CE204D1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CD89023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Mass:0.120094 kg</w:t>
                  </w:r>
                </w:p>
                <w:p w14:paraId="58BA9FF7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Volume:1.5283e-05 m^3</w:t>
                  </w:r>
                </w:p>
                <w:p w14:paraId="75795866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1FCDA59B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Weight:1.17692 N</w:t>
                  </w:r>
                </w:p>
                <w:p w14:paraId="1069EAB3" w14:textId="4B413651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6AD9FEA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c:\solidworks data (2)\browser\ansi metric\bolts and screws\hex head\heavy hex flange screw_am.sldprt</w:t>
                  </w:r>
                </w:p>
                <w:p w14:paraId="4A5D92D8" w14:textId="4DDC8622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 8 12:17:11 2024</w:t>
                  </w:r>
                </w:p>
              </w:tc>
            </w:tr>
            <w:tr w:rsidR="00BD5291" w14:paraId="25367493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6400C13" w14:textId="76DD35C0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EndChamfer</w:t>
                  </w:r>
                </w:p>
                <w:p w14:paraId="321BEA1B" w14:textId="652B1D5F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212AA4A" wp14:editId="529D0E06">
                        <wp:extent cx="1533525" cy="1187450"/>
                        <wp:effectExtent l="0" t="0" r="9525" b="0"/>
                        <wp:docPr id="681142118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1142118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3F0D6F0" w14:textId="5CB62197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92387BE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Mass:0.0227021 kg</w:t>
                  </w:r>
                </w:p>
                <w:p w14:paraId="6A20CDA6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Volume:2.88905e-06 m^3</w:t>
                  </w:r>
                </w:p>
                <w:p w14:paraId="107F987A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Density:7,857.99 kg/m^3</w:t>
                  </w:r>
                </w:p>
                <w:p w14:paraId="1FEC5593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Weight:0.222481 N</w:t>
                  </w:r>
                </w:p>
                <w:p w14:paraId="797299D0" w14:textId="0A094017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38A4C3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c:\solidworks data (2)\browser\ansi metric\nuts\hex nuts\hex flange nut_am.sldprt</w:t>
                  </w:r>
                </w:p>
                <w:p w14:paraId="3C83BEAB" w14:textId="4C159585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3 19:38:50 2025</w:t>
                  </w:r>
                </w:p>
              </w:tc>
            </w:tr>
            <w:tr w:rsidR="00BD5291" w14:paraId="04994FCC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522E5B3" w14:textId="5BA1620C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EndChamfer</w:t>
                  </w:r>
                </w:p>
                <w:p w14:paraId="16D2C3A5" w14:textId="52F7AE90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2F0BD42" wp14:editId="711BCD3A">
                        <wp:extent cx="1533525" cy="1187450"/>
                        <wp:effectExtent l="0" t="0" r="9525" b="0"/>
                        <wp:docPr id="51579749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579749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EA84C96" w14:textId="50A4DB80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8A5BF35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Mass:0.0227021 kg</w:t>
                  </w:r>
                </w:p>
                <w:p w14:paraId="4EF1F6E5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Volume:2.88905e-06 m^3</w:t>
                  </w:r>
                </w:p>
                <w:p w14:paraId="22535ECA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Density:7,857.99 kg/m^3</w:t>
                  </w:r>
                </w:p>
                <w:p w14:paraId="7FEFC780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Weight:0.222481 N</w:t>
                  </w:r>
                </w:p>
                <w:p w14:paraId="098EE073" w14:textId="73683615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D07B091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c:\solidworks data (2)\browser\ansi metric\nuts\hex nuts\hex flange nut_am.sldprt</w:t>
                  </w:r>
                </w:p>
                <w:p w14:paraId="494559F8" w14:textId="1B0D8591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3 19:38:50 2025</w:t>
                  </w:r>
                </w:p>
              </w:tc>
            </w:tr>
            <w:tr w:rsidR="00BD5291" w14:paraId="375654BE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896EA47" w14:textId="44367BFC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LPattern1</w:t>
                  </w:r>
                </w:p>
                <w:p w14:paraId="20A65CDE" w14:textId="03F05519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5FD4180" wp14:editId="4B680886">
                        <wp:extent cx="1533525" cy="1187450"/>
                        <wp:effectExtent l="0" t="0" r="9525" b="0"/>
                        <wp:docPr id="1679623793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9623793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9457788" w14:textId="0F1FA416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8779A57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Mass:0.474378 kg</w:t>
                  </w:r>
                </w:p>
                <w:p w14:paraId="6189C256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Volume:6.03688e-05 m^3</w:t>
                  </w:r>
                </w:p>
                <w:p w14:paraId="516CDDAA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5A911968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Weight:4.64891 N</w:t>
                  </w:r>
                </w:p>
                <w:p w14:paraId="69076FCD" w14:textId="5880A6F0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AA9CF87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Designs\Solidworks\jetchair_it1\pin_pipe.SLDPRT</w:t>
                  </w:r>
                </w:p>
                <w:p w14:paraId="5D58EBAE" w14:textId="0F8B5BBE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22 23:58:51 2024</w:t>
                  </w:r>
                </w:p>
              </w:tc>
            </w:tr>
            <w:tr w:rsidR="00BD5291" w14:paraId="5533176E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5FDD166" w14:textId="587B88BF" w:rsidR="00BD5291" w:rsidRDefault="00BD5291" w:rsidP="00166E89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EndChamfer</w:t>
                  </w:r>
                </w:p>
                <w:p w14:paraId="7556D765" w14:textId="355338E6" w:rsidR="00BD5291" w:rsidRPr="0044448A" w:rsidRDefault="00BD5291" w:rsidP="00166E8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BA9CBB" wp14:editId="6D96C09C">
                        <wp:extent cx="1533525" cy="1187450"/>
                        <wp:effectExtent l="0" t="0" r="9525" b="0"/>
                        <wp:docPr id="131235124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235124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F923761" w14:textId="46BE7184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C900FA4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Mass:0.0568757 kg</w:t>
                  </w:r>
                </w:p>
                <w:p w14:paraId="7C85B7E6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Volume:7.23794e-06 m^3</w:t>
                  </w:r>
                </w:p>
                <w:p w14:paraId="098F17D1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5037CC15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Weight:0.557382 N</w:t>
                  </w:r>
                </w:p>
                <w:p w14:paraId="4763371D" w14:textId="51915A08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AC5F16C" w14:textId="77777777" w:rsidR="00BD5291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c:\solidworks data (2)\browser\ansi metric\nuts\hex nuts\prevailing torque hex flange nut_am.sldprt</w:t>
                  </w:r>
                </w:p>
                <w:p w14:paraId="44463A30" w14:textId="46CBA150" w:rsidR="00BD5291" w:rsidRPr="0044448A" w:rsidRDefault="00BD5291" w:rsidP="00166E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8 14:36:14 2025</w:t>
                  </w:r>
                </w:p>
              </w:tc>
            </w:tr>
            <w:tr w:rsidR="00C16188" w14:paraId="11872E40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2A45DA7" w14:textId="7543F14F" w:rsidR="00C16188" w:rsidRDefault="00BD5291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EndChamfer</w:t>
                  </w:r>
                </w:p>
                <w:p w14:paraId="16A989D1" w14:textId="380C6A47" w:rsidR="004B3022" w:rsidRPr="0044448A" w:rsidRDefault="00BD5291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55FAC3" wp14:editId="64D57FDA">
                        <wp:extent cx="1533525" cy="1187450"/>
                        <wp:effectExtent l="0" t="0" r="9525" b="0"/>
                        <wp:docPr id="947052303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7052303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118C89B" w14:textId="2B4FFCE9" w:rsidR="00C16188" w:rsidRPr="0044448A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8906C07" w14:textId="77777777" w:rsidR="00BD5291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Mass:0.0568757 kg</w:t>
                  </w:r>
                </w:p>
                <w:p w14:paraId="6645A224" w14:textId="77777777" w:rsidR="00BD5291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Volume:7.23794e-06 m^3</w:t>
                  </w:r>
                </w:p>
                <w:p w14:paraId="3E35C866" w14:textId="77777777" w:rsidR="00BD5291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65F98900" w14:textId="77777777" w:rsidR="00BD5291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Weight:0.557382 N</w:t>
                  </w:r>
                </w:p>
                <w:p w14:paraId="2ED4A632" w14:textId="3055C87F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E062ADA" w14:textId="77777777" w:rsidR="00BD5291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c:\solidworks data (2)\browser\ansi metric\nuts\hex nuts\prevailing torque hex flange nut_am.sldprt</w:t>
                  </w:r>
                </w:p>
                <w:p w14:paraId="2EF8955F" w14:textId="1DA69A01" w:rsidR="00C16188" w:rsidRPr="0044448A" w:rsidRDefault="00BD529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8 14:36:14 2025</w:t>
                  </w:r>
                </w:p>
              </w:tc>
            </w:tr>
          </w:tbl>
          <w:p w14:paraId="02EA1286" w14:textId="7030DCE9" w:rsidR="00FF408C" w:rsidRDefault="00FF408C" w:rsidP="00A96F2C"/>
        </w:tc>
      </w:tr>
    </w:tbl>
    <w:p w14:paraId="5C9504FF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514AC2EA" w14:textId="77777777" w:rsidTr="005E294F">
        <w:tc>
          <w:tcPr>
            <w:tcW w:w="11016" w:type="dxa"/>
          </w:tcPr>
          <w:p w14:paraId="5BED835A" w14:textId="63F7C1B7" w:rsidR="00B35001" w:rsidRPr="00B35001" w:rsidRDefault="00BD5291" w:rsidP="00B35001">
            <w:pPr>
              <w:pStyle w:val="Heading1"/>
            </w:pPr>
            <w:bookmarkStart w:id="6" w:name="_Toc187592295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12"/>
              <w:gridCol w:w="5193"/>
            </w:tblGrid>
            <w:tr w:rsidR="00B35001" w14:paraId="68656EF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D4EFEF" w14:textId="5A4A2524" w:rsidR="00B35001" w:rsidRDefault="00BD5291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056E4E" w14:textId="621C8116" w:rsidR="00B35001" w:rsidRDefault="00BD529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BD5291" w14:paraId="0F6E4A1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B9AB3D" w14:textId="151C18E4" w:rsidR="00BD5291" w:rsidRDefault="00BD5291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EB1416" w14:textId="71F39B79" w:rsidR="00BD5291" w:rsidRDefault="00BD529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BD5291" w14:paraId="3C1FBBF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3A98FC" w14:textId="287AB7E4" w:rsidR="00BD5291" w:rsidRDefault="00BD5291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0BDCBB" w14:textId="06ED7269" w:rsidR="00BD5291" w:rsidRDefault="00BD529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BD5291" w14:paraId="538557D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BBDE0C" w14:textId="3D86DE5E" w:rsidR="00BD5291" w:rsidRDefault="00BD5291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426E12" w14:textId="7A0D9622" w:rsidR="00BD5291" w:rsidRDefault="00BD529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BD5291" w14:paraId="041E8BE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BE7205" w14:textId="22EB0E77" w:rsidR="00BD5291" w:rsidRDefault="00BD5291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291BDC" w14:textId="2E96BF60" w:rsidR="00BD5291" w:rsidRDefault="00BD529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BD5291" w14:paraId="3D89C1C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43558A" w14:textId="68DBDB43" w:rsidR="00BD5291" w:rsidRDefault="00BD5291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35805A" w14:textId="55778FBA" w:rsidR="00BD5291" w:rsidRDefault="00BD529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BD5291" w14:paraId="6CFCF1F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FBC8C0" w14:textId="3EDAA296" w:rsidR="00BD5291" w:rsidRDefault="00BD5291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5160D8" w14:textId="649C2E08" w:rsidR="00BD5291" w:rsidRDefault="00BD529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D5291" w14:paraId="25263A26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4A4A72" w14:textId="46917DE0" w:rsidR="00BD5291" w:rsidRDefault="00BD5291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16F79D" w14:textId="5696CB72" w:rsidR="00BD5291" w:rsidRDefault="00BD529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BD5291" w14:paraId="687C3BD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5EB0F3" w14:textId="01119F8D" w:rsidR="00BD5291" w:rsidRDefault="00BD5291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B7426E" w14:textId="1C2286EB" w:rsidR="00BD5291" w:rsidRDefault="00BD529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D5291" w14:paraId="65A504A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DA18EF" w14:textId="06AFC1A7" w:rsidR="00BD5291" w:rsidRDefault="00BD5291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FB8833" w14:textId="1FA4CE61" w:rsidR="00BD5291" w:rsidRDefault="00BD529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D5291" w14:paraId="405FBA3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18AF99" w14:textId="337748CA" w:rsidR="00BD5291" w:rsidRDefault="00BD5291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1568BC" w14:textId="02303671" w:rsidR="00BD5291" w:rsidRDefault="00BD529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D5291" w14:paraId="1F13120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F8114D" w14:textId="39A7C25B" w:rsidR="00BD5291" w:rsidRDefault="00BD5291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BC68F3" w14:textId="73D7E3CA" w:rsidR="00BD5291" w:rsidRDefault="00BD529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BD5291" w14:paraId="51601AF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D9BA42" w14:textId="6EF874B0" w:rsidR="00BD5291" w:rsidRDefault="00BD5291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CB4D45" w14:textId="4CA16BCA" w:rsidR="00BD5291" w:rsidRDefault="00BD529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D5291" w14:paraId="03D4787B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E7F22F" w14:textId="091EC361" w:rsidR="00BD5291" w:rsidRDefault="00BD5291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42E192" w14:textId="7C3A18A8" w:rsidR="00BD5291" w:rsidRDefault="00BD529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BD5291" w14:paraId="0D5F98F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38438E" w14:textId="277D0318" w:rsidR="00BD5291" w:rsidRDefault="00BD5291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848E9B" w14:textId="01EC79C1" w:rsidR="00BD5291" w:rsidRDefault="00BD529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D5291" w14:paraId="3AB6408F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3A9F9E" w14:textId="7CD79127" w:rsidR="00BD5291" w:rsidRDefault="00BD5291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0A1AE2" w14:textId="74E871E3" w:rsidR="00BD5291" w:rsidRDefault="00BD529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D5291" w14:paraId="223465D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FEE380" w14:textId="4F3430A4" w:rsidR="00BD5291" w:rsidRDefault="00BD5291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6A686A" w14:textId="203AD241" w:rsidR="00BD5291" w:rsidRDefault="00BD529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(C:\Users\User\Desktop\All BE Designs\Solidworks\jetchair_it1)</w:t>
                  </w:r>
                </w:p>
              </w:tc>
            </w:tr>
          </w:tbl>
          <w:p w14:paraId="41AE283F" w14:textId="5178B6A4" w:rsidR="005E294F" w:rsidRDefault="005E294F" w:rsidP="00A96F2C"/>
        </w:tc>
      </w:tr>
      <w:bookmarkEnd w:id="1"/>
      <w:bookmarkEnd w:id="2"/>
      <w:bookmarkEnd w:id="3"/>
    </w:tbl>
    <w:p w14:paraId="3C247688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3678B04A" w14:textId="77777777" w:rsidTr="00E80CD9">
        <w:tc>
          <w:tcPr>
            <w:tcW w:w="11016" w:type="dxa"/>
          </w:tcPr>
          <w:p w14:paraId="5DE40BFB" w14:textId="663EF715" w:rsidR="00F33129" w:rsidRPr="00B35001" w:rsidRDefault="00BD5291" w:rsidP="000A7C6B">
            <w:pPr>
              <w:pStyle w:val="Heading1"/>
            </w:pPr>
            <w:bookmarkStart w:id="7" w:name="_Toc187592296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5A847DF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AC8E74" w14:textId="6205808A" w:rsidR="00F33129" w:rsidRDefault="00BD5291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E1ABB1" w14:textId="7B579248" w:rsidR="00F33129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BD5291" w14:paraId="1FC5A5D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FFC8E1" w14:textId="7C7803D7" w:rsidR="00BD5291" w:rsidRDefault="00BD5291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CA1CF4" w14:textId="23384E09" w:rsidR="00BD5291" w:rsidRDefault="00BD5291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BD5291" w14:paraId="07E7825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D5007A" w14:textId="57802409" w:rsidR="00BD5291" w:rsidRDefault="00BD5291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802A67" w14:textId="69F364B4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BD5291" w14:paraId="429E961F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4F3F3D" w14:textId="58F1F6BB" w:rsidR="00BD5291" w:rsidRDefault="00BD5291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39EF4F" w14:textId="55934B1C" w:rsidR="00BD5291" w:rsidRDefault="00BD5291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BD5291" w14:paraId="51B812A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91E490" w14:textId="1DB08C14" w:rsidR="00BD5291" w:rsidRDefault="00BD5291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FA2708" w14:textId="18FAABF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7F77EAD3" w14:textId="2772A464" w:rsidR="00F33129" w:rsidRDefault="00F33129" w:rsidP="000A7C6B"/>
        </w:tc>
      </w:tr>
    </w:tbl>
    <w:p w14:paraId="4F0FE8AA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7383F217" w14:textId="77777777" w:rsidTr="005273D5">
        <w:trPr>
          <w:trHeight w:val="4158"/>
        </w:trPr>
        <w:tc>
          <w:tcPr>
            <w:tcW w:w="11136" w:type="dxa"/>
          </w:tcPr>
          <w:p w14:paraId="305D9D2C" w14:textId="0D13906B" w:rsidR="00E80CD9" w:rsidRPr="00AC3438" w:rsidRDefault="00BD5291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187592297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30"/>
              <w:gridCol w:w="4741"/>
              <w:gridCol w:w="2892"/>
            </w:tblGrid>
            <w:tr w:rsidR="00E80CD9" w:rsidRPr="000841BF" w14:paraId="692C905B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636B8B" w14:textId="7F689A75" w:rsidR="00E80CD9" w:rsidRPr="003E6C57" w:rsidRDefault="00BD5291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B215CB6" w14:textId="2772F5CB" w:rsidR="00E80CD9" w:rsidRPr="003E6C57" w:rsidRDefault="00BD529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9EE61D9" w14:textId="08008865" w:rsidR="00E80CD9" w:rsidRPr="003E6C57" w:rsidRDefault="00BD529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67A895BC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DAADAAF" w14:textId="65CB49C3" w:rsidR="00E80CD9" w:rsidRPr="00577134" w:rsidRDefault="00BD5291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2D9AFE1" wp14:editId="763EDDF2">
                        <wp:extent cx="1904365" cy="1475105"/>
                        <wp:effectExtent l="0" t="0" r="635" b="0"/>
                        <wp:docPr id="925391208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5391208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75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7308512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944D6E" w14:textId="3EEA69DE" w:rsidR="00E80CD9" w:rsidRPr="00BE6656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6B577E" w14:textId="222A89F6" w:rsidR="00E80CD9" w:rsidRPr="00BE6656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BD5291" w:rsidRPr="00577134" w14:paraId="5D0BCEA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268A34A" w14:textId="2903BC21" w:rsidR="00BD5291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4D06D5" w14:textId="0F550134" w:rsidR="00BD5291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BD5291" w:rsidRPr="00577134" w14:paraId="2A17C68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29B581" w14:textId="6D27ED4D" w:rsidR="00BD5291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24FD57" w14:textId="2FC78F05" w:rsidR="00BD5291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BD5291" w:rsidRPr="00577134" w14:paraId="0469527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0220B7" w14:textId="578C8DCB" w:rsidR="00BD5291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8ADF3A8" w14:textId="46288F4B" w:rsidR="00BD5291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BD5291" w:rsidRPr="00577134" w14:paraId="3ED7960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F8C1C0" w14:textId="6FA2A756" w:rsidR="00BD5291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2D9C72" w14:textId="4DFA7B90" w:rsidR="00BD5291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7.23826e+08 N/m^2</w:t>
                        </w:r>
                      </w:p>
                    </w:tc>
                  </w:tr>
                  <w:tr w:rsidR="00BD5291" w:rsidRPr="00577134" w14:paraId="1463675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788AA0" w14:textId="44811741" w:rsidR="00BD5291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6AC70F" w14:textId="2765E27F" w:rsidR="00BD5291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BD5291" w:rsidRPr="00577134" w14:paraId="368FCF3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7B2DCAD" w14:textId="460C7E91" w:rsidR="00BD5291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C8B9E2" w14:textId="68604C80" w:rsidR="00BD5291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BD5291" w:rsidRPr="00577134" w14:paraId="6810B19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D38A44" w14:textId="63792C24" w:rsidR="00BD5291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66BFE89" w14:textId="3A9F55D1" w:rsidR="00BD5291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7,700 kg/m^3</w:t>
                        </w:r>
                      </w:p>
                    </w:tc>
                  </w:tr>
                  <w:tr w:rsidR="00BD5291" w:rsidRPr="00577134" w14:paraId="502BE7F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50672FC" w14:textId="3F6F30A5" w:rsidR="00BD5291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75FB06" w14:textId="27AA0714" w:rsidR="00BD5291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BD5291" w:rsidRPr="00577134" w14:paraId="3C0BD51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E69576D" w14:textId="2CFBCD72" w:rsidR="00BD5291" w:rsidRDefault="00BD529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4BE137" w14:textId="53055752" w:rsidR="00BD5291" w:rsidRDefault="00BD529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211DC02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3EEF3F0B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1(Carriage Bolt^CCVINTAGE-PW-4S-STEM-1-solid1)(CCVINTAGE-PW-4S-STEM-1),</w:t>
                  </w:r>
                </w:p>
                <w:p w14:paraId="24D42454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2(lock nut^CCVINTAGE-PW-4S-STEM-1-solid1)(CCVINTAGE-PW-4S-STEM-1),</w:t>
                  </w:r>
                </w:p>
                <w:p w14:paraId="1A37211F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3(SWIVEL^CCVINTAGE-PW-4S-STEM-2-solid1)(CCVINTAGE-PW-4S-STEM-1),</w:t>
                  </w:r>
                </w:p>
                <w:p w14:paraId="2AA100E4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4(BUSHING^CCVINTAGE-PW-4S-STEM-1-solid1)(CCVINTAGE-PW-4S-STEM-1),</w:t>
                  </w:r>
                </w:p>
                <w:p w14:paraId="4A4D5087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5(STAKED NUT^CCVINTAGE-PW-4S-STEM-1-solid1)(CCVINTAGE-PW-4S-STEM-1),</w:t>
                  </w:r>
                </w:p>
                <w:p w14:paraId="7964C9FA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6(Stem^CCVINTAGE-PW-4S-STEM-1-solid1)(CCVINTAGE-PW-4S-STEM-1),</w:t>
                  </w:r>
                </w:p>
                <w:p w14:paraId="052AD75E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7(CCVINTAGE-WHEEL^CCVINTAGE-PW-4S-STEM-2/TREAD^CCVINTAGE-WHEEL_CCVINTAGE-PW-4S-STEM-2-solid1)(CCVINTAGE-PW-4S-STEM-1),</w:t>
                  </w:r>
                </w:p>
                <w:p w14:paraId="07DF8B1C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8(CCVINTAGE-WHEEL^CCVINTAGE-PW-4S-STEM-2/CCVINTAGE-WHEEL^CCVINTAGE-WHEEL_CCVINTAGE-PW-4S-STEM-1-solid1)(CCVINTAGE-PW-4S-STEM-1),</w:t>
                  </w:r>
                </w:p>
                <w:p w14:paraId="1165F05E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9(lock nut^CCVINTAGE-PW-4S-STEM-1-solid2)(CCVINTAGE-PW-4S-STEM-1),</w:t>
                  </w:r>
                </w:p>
                <w:p w14:paraId="67377495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10(CCVINTAGE-WHEEL^CCVINTAGE-PW-4S-STEM-2/BUSHING^CCVINTAGE-WHEEL_CCVINTAGE-PW-4S-STEM-1-solid1)(CCVINTAGE-PW-4S-STEM-1),</w:t>
                  </w:r>
                </w:p>
                <w:p w14:paraId="2DD0C2DE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1(Carriage Bolt^CCVINTAGE-PW-4S-STEM-1-solid1)(CCVINTAGE-PW-4S-STEM-3),</w:t>
                  </w:r>
                </w:p>
                <w:p w14:paraId="2868913E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2(lock nut^CCVINTAGE-PW-4S-STEM-1-solid1)(CCVINTAGE-PW-4S-STEM-3),</w:t>
                  </w:r>
                </w:p>
                <w:p w14:paraId="52636AFB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3(SWIVEL^CCVINTAGE-PW-4S-STEM-2-solid1)(CCVINTAGE-PW-4S-STEM-3),</w:t>
                  </w:r>
                </w:p>
                <w:p w14:paraId="26DE5B86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4(BUSHING^CCVINTAGE-PW-4S-STEM-1-solid1)(CCVINTAGE-PW-4S-STEM-3),</w:t>
                  </w:r>
                </w:p>
                <w:p w14:paraId="623CC20A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5(STAKED NUT^CCVINTAGE-PW-4S-STEM-1-solid1)(CCVINTAGE-PW-4S-STEM-3),</w:t>
                  </w:r>
                </w:p>
                <w:p w14:paraId="4F4DCE87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6(Stem^CCVINTAGE-PW-4S-STEM-1-solid1)(CCVINTAGE-PW-4S-STEM-3),</w:t>
                  </w:r>
                </w:p>
                <w:p w14:paraId="4865BA1B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7(CCVINTAGE-WHEEL^CCVINTAGE-PW-4S-STEM-2/TREAD^CCVINTAGE-WHEEL_CCVINTAGE-PW-4S-STEM-2-solid1)(CCVINTAGE-PW-4S-STEM-3),</w:t>
                  </w:r>
                </w:p>
                <w:p w14:paraId="2C6096FE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8(CCVINTAGE-WHEEL^CCVINTAGE-PW-4S-STEM-2/CCVINTAGE-WHEEL^CCVINTAGE-WHEEL_CCVINTAGE-PW-4S-STEM-1-solid1)(CCVINTAGE-PW-4S-STEM-3),</w:t>
                  </w:r>
                </w:p>
                <w:p w14:paraId="1A4D8FD1" w14:textId="77777777" w:rsidR="00BD5291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9(lock nut^CCVINTAGE-PW-4S-STEM-1-solid2)(CCVINTAGE-PW-4S-STEM-3),</w:t>
                  </w:r>
                </w:p>
                <w:p w14:paraId="0D614534" w14:textId="1FAA8E00" w:rsidR="00E80CD9" w:rsidRPr="00577134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10(CCVINTAGE-WHEEL^CCVINTAGE-PW-4S-STEM-2/BUSHING^CCVINTAGE-WHEEL_CCVINTAGE-PW-4S-STEM-1-solid1)(CCVINTAGE-PW-4S-STEM-3)</w:t>
                  </w:r>
                </w:p>
              </w:tc>
            </w:tr>
            <w:tr w:rsidR="00BD5291" w:rsidRPr="000841BF" w14:paraId="1DF08C90" w14:textId="77777777" w:rsidTr="00166E8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0C651C04" w14:textId="7B42CBA0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  <w:tr w:rsidR="00BD5291" w:rsidRPr="000841BF" w14:paraId="34A3A33C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4F64A7E5" w14:textId="7E208258" w:rsidR="00BD5291" w:rsidRPr="00577134" w:rsidRDefault="00BD5291" w:rsidP="00166E8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0355F89" wp14:editId="4DE21B51">
                        <wp:extent cx="1904365" cy="1475105"/>
                        <wp:effectExtent l="0" t="0" r="635" b="0"/>
                        <wp:docPr id="1468766374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8766374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75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BD5291" w:rsidRPr="00577134" w14:paraId="7AA85872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89CFA9" w14:textId="1D49CCE4" w:rsidR="00BD5291" w:rsidRPr="00BE6656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8F06D92" w14:textId="1EC89233" w:rsidR="00BD5291" w:rsidRPr="00BE6656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1023 Carbon Steel Sheet (SS)</w:t>
                        </w:r>
                      </w:p>
                    </w:tc>
                  </w:tr>
                  <w:tr w:rsidR="00BD5291" w:rsidRPr="00577134" w14:paraId="76B05C06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B6D18B" w14:textId="66C73CBA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919FE8" w14:textId="047190CD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BD5291" w:rsidRPr="00577134" w14:paraId="2B834D11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797D78" w14:textId="673056D8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CF5883" w14:textId="44809C39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BD5291" w:rsidRPr="00577134" w14:paraId="31FDBECD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10C9BE" w14:textId="6E8D941D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185EE8" w14:textId="48780DFA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2.82685e+08 N/m^2</w:t>
                        </w:r>
                      </w:p>
                    </w:tc>
                  </w:tr>
                  <w:tr w:rsidR="00BD5291" w:rsidRPr="00577134" w14:paraId="05AF8E26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5938F20" w14:textId="3AED0E17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8E6B4B6" w14:textId="33424A5E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4.25e+08 N/m^2</w:t>
                        </w:r>
                      </w:p>
                    </w:tc>
                  </w:tr>
                  <w:tr w:rsidR="00BD5291" w:rsidRPr="00577134" w14:paraId="12E2790C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9A9618" w14:textId="154A8E04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7D102E" w14:textId="6836F2F6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2.05e+11 N/m^2</w:t>
                        </w:r>
                      </w:p>
                    </w:tc>
                  </w:tr>
                  <w:tr w:rsidR="00BD5291" w:rsidRPr="00577134" w14:paraId="5812C151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47EA5A4" w14:textId="628F328A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9A55DF7" w14:textId="2A92CA7A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BD5291" w:rsidRPr="00577134" w14:paraId="2CBB0AEF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CAAFC4" w14:textId="1E9F2C26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C5E3A4" w14:textId="5B6D5F8E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7,858 kg/m^3</w:t>
                        </w:r>
                      </w:p>
                    </w:tc>
                  </w:tr>
                  <w:tr w:rsidR="00BD5291" w:rsidRPr="00577134" w14:paraId="3AD2C1AF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CD2D57" w14:textId="425D2E9D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515911" w14:textId="0BD22749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8e+10 N/m^2</w:t>
                        </w:r>
                      </w:p>
                    </w:tc>
                  </w:tr>
                  <w:tr w:rsidR="00BD5291" w:rsidRPr="00577134" w14:paraId="7362EC86" w14:textId="77777777" w:rsidTr="00166E8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0F4A61" w14:textId="3518CE69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lastRenderedPageBreak/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A55962" w14:textId="13B36432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1.2e-05 /Kelvin</w:t>
                        </w:r>
                      </w:p>
                    </w:tc>
                  </w:tr>
                </w:tbl>
                <w:p w14:paraId="27560886" w14:textId="77777777" w:rsidR="00BD5291" w:rsidRPr="00577134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5EBEA26F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1(Fillet29)(Iteration1-1),</w:t>
                  </w:r>
                </w:p>
                <w:p w14:paraId="5580CF08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1(Chamfer4)(RS.177-4516-3000N-1/RS.177-4516-bottom-1),</w:t>
                  </w:r>
                </w:p>
                <w:p w14:paraId="319C8D13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1(Chamfer2)(RS.177-4516-3000N-1/RS.177-4516-bottom-mount-1),</w:t>
                  </w:r>
                </w:p>
                <w:p w14:paraId="00609D49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1(Cut-Extrude1)(RS.177-4516-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3000N-1/RS.177-4516-shaft-1),</w:t>
                  </w:r>
                </w:p>
                <w:p w14:paraId="479B089B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1(Boss-Extrude2)(RS.177-4516-3000N-1/RS.177-4516-top-mount-1),</w:t>
                  </w:r>
                </w:p>
                <w:p w14:paraId="78AD0521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1(RecessCore)(RS.177-4516-3000N-1/pan cross head screw_as-2),</w:t>
                  </w:r>
                </w:p>
                <w:p w14:paraId="4E93E8A3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1(RecessCore)(RS.177-4516-3000N-1/pan cross head screw_as-3),</w:t>
                  </w:r>
                </w:p>
                <w:p w14:paraId="136DE485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1(RecessCore)(RS.177-4516-3000N-1/pan cross head screw_as-4),</w:t>
                  </w:r>
                </w:p>
                <w:p w14:paraId="4CD83ACC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1(RecessCore)(RS.177-4516-3000N-1/pan cross head screw_as-5),</w:t>
                  </w:r>
                </w:p>
                <w:p w14:paraId="2A59A5FC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1(Dome1)(arm_rest-1),</w:t>
                  </w:r>
                </w:p>
                <w:p w14:paraId="092007BA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1(Dome1)(arm_rest-2),</w:t>
                  </w:r>
                </w:p>
                <w:p w14:paraId="090AEBB9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1(Cut-Extrude3)(beam_arm-1),</w:t>
                  </w:r>
                </w:p>
                <w:p w14:paraId="75BF17F4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1(Cut-Extrude3)(beam_arm-2),</w:t>
                  </w:r>
                </w:p>
                <w:p w14:paraId="47F84CC1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1(Fillet4)(bracket-1),</w:t>
                  </w:r>
                </w:p>
                <w:p w14:paraId="3055BA37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1(Fillet4)(bracket-2),</w:t>
                  </w:r>
                </w:p>
                <w:p w14:paraId="13099B32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1(ThdSchPat)(heavy hex flange screw_am-2),</w:t>
                  </w:r>
                </w:p>
                <w:p w14:paraId="1E28775C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1(ThdSchPat)(heavy hex flange screw_am-4),</w:t>
                  </w:r>
                </w:p>
                <w:p w14:paraId="3904C228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1(EndChamfer)(hex flange nut_am-1),</w:t>
                  </w:r>
                </w:p>
                <w:p w14:paraId="44868656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1(EndChamfer)(hex flange nut_am-3),</w:t>
                  </w:r>
                </w:p>
                <w:p w14:paraId="29B8E054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1(LPattern1)(pin_pipe-1),</w:t>
                  </w:r>
                </w:p>
                <w:p w14:paraId="18D0AC9F" w14:textId="77777777" w:rsidR="00BD5291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1(EndChamfer)(prevailing torque hex flange nut_am-1),</w:t>
                  </w:r>
                </w:p>
                <w:p w14:paraId="2A91C0F1" w14:textId="187B17FF" w:rsidR="00BD5291" w:rsidRPr="00577134" w:rsidRDefault="00BD5291" w:rsidP="00166E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1(EndChamfer)(prevailing torque hex flange nut_am-3)</w:t>
                  </w:r>
                </w:p>
              </w:tc>
            </w:tr>
            <w:tr w:rsidR="00BD5291" w:rsidRPr="000841BF" w14:paraId="63D85FFB" w14:textId="77777777" w:rsidTr="00166E8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093094B" w14:textId="03F5BBF6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</w:tbl>
          <w:p w14:paraId="08425357" w14:textId="7A9CD3FC" w:rsidR="00E80CD9" w:rsidRDefault="00E80CD9" w:rsidP="000A7C6B"/>
        </w:tc>
      </w:tr>
      <w:bookmarkEnd w:id="8"/>
      <w:bookmarkEnd w:id="9"/>
      <w:bookmarkEnd w:id="10"/>
    </w:tbl>
    <w:p w14:paraId="27EB531E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C35958E" w14:textId="77777777" w:rsidTr="00452CBC">
        <w:tc>
          <w:tcPr>
            <w:tcW w:w="11016" w:type="dxa"/>
          </w:tcPr>
          <w:p w14:paraId="09E07BFF" w14:textId="7DDCEBDC" w:rsidR="005273D5" w:rsidRPr="00AF1A58" w:rsidRDefault="00BD5291" w:rsidP="000A7C6B">
            <w:pPr>
              <w:pStyle w:val="Heading1"/>
              <w:rPr>
                <w:b w:val="0"/>
                <w:bCs w:val="0"/>
              </w:rPr>
            </w:pPr>
            <w:bookmarkStart w:id="12" w:name="_Toc187592298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790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76"/>
              <w:gridCol w:w="3765"/>
              <w:gridCol w:w="5249"/>
            </w:tblGrid>
            <w:tr w:rsidR="00BD5291" w14:paraId="0B7DF1BC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9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4018DCD" w14:textId="622F6F82" w:rsidR="00BD5291" w:rsidRPr="004E282D" w:rsidRDefault="00BD5291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298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AA9B2BC" w14:textId="33C4F600" w:rsidR="00BD5291" w:rsidRPr="004E282D" w:rsidRDefault="00BD529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00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6B7928C" w14:textId="6BF5B6F4" w:rsidR="00BD5291" w:rsidRPr="004E282D" w:rsidRDefault="00BD529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BD5291" w14:paraId="27E28726" w14:textId="77777777" w:rsidTr="005A06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9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79AF69D9" w14:textId="4AEFBC33" w:rsidR="00BD5291" w:rsidRPr="00AD5FBA" w:rsidRDefault="00BD5291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2981" w:type="dxa"/>
                  <w:tcBorders>
                    <w:top w:val="single" w:sz="18" w:space="0" w:color="76923C" w:themeColor="accent3" w:themeShade="BF"/>
                  </w:tcBorders>
                </w:tcPr>
                <w:p w14:paraId="597C9EA5" w14:textId="40B14084" w:rsidR="00BD5291" w:rsidRPr="006208CB" w:rsidRDefault="00BD529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B04DC3F" wp14:editId="7709CBF3">
                        <wp:extent cx="1746885" cy="1352550"/>
                        <wp:effectExtent l="0" t="0" r="5715" b="0"/>
                        <wp:docPr id="391127209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1127209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885" cy="1352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00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727"/>
                    <w:gridCol w:w="2292"/>
                  </w:tblGrid>
                  <w:tr w:rsidR="00BD5291" w14:paraId="167F920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C58DF21" w14:textId="153979A5" w:rsidR="00BD5291" w:rsidRPr="00BE6656" w:rsidRDefault="00BD5291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874DE43" w14:textId="58FC5BBF" w:rsidR="00BD5291" w:rsidRPr="00154A1A" w:rsidRDefault="00BD529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BD5291" w14:paraId="7B76636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CA7DDA5" w14:textId="07CFC6F4" w:rsidR="00BD5291" w:rsidRDefault="00BD529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EEED537" w14:textId="49102707" w:rsidR="00BD5291" w:rsidRDefault="00BD529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08F1309C" w14:textId="77777777" w:rsidR="00BD5291" w:rsidRPr="004C6DEB" w:rsidRDefault="00BD5291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6B6DC477" w14:textId="77777777" w:rsidTr="00BD529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90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3867724E" w14:textId="6238D49C" w:rsidR="003F154A" w:rsidRPr="003F154A" w:rsidRDefault="00BD5291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69BFC385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398E855" w14:textId="187AC895" w:rsidR="003F154A" w:rsidRDefault="00BD529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C160874" w14:textId="40B73651" w:rsidR="003F154A" w:rsidRDefault="00BD529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44F227C" w14:textId="043CBF38" w:rsidR="003F154A" w:rsidRDefault="00BD529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AEAA871" w14:textId="3DFADE3C" w:rsidR="003F154A" w:rsidRDefault="00BD529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74CD622" w14:textId="2EBAABF8" w:rsidR="003F154A" w:rsidRDefault="00BD529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50A74EEB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CBCB81A" w14:textId="7E609F35" w:rsidR="003F154A" w:rsidRDefault="00BD529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EFC823" w14:textId="58515212" w:rsidR="003F154A" w:rsidRPr="00EF37BF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DDC8F1" w14:textId="71259CA0" w:rsidR="003F154A" w:rsidRPr="00EF37BF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A72CAD8" w14:textId="4C95EE7A" w:rsidR="003F154A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0DCC611" w14:textId="76F2BE70" w:rsidR="003F154A" w:rsidRPr="00EF37BF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1e-33</w:t>
                        </w:r>
                      </w:p>
                    </w:tc>
                  </w:tr>
                  <w:tr w:rsidR="00935682" w14:paraId="24FE7249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D8B77EB" w14:textId="5BC8BDD2" w:rsidR="00935682" w:rsidRDefault="00BD529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845773" w14:textId="42C6533B" w:rsidR="00935682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1BB1E4" w14:textId="4AF68AFA" w:rsidR="00935682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B844CDF" w14:textId="2EEA952A" w:rsidR="00935682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D85E712" w14:textId="5980B45D" w:rsidR="00935682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1e-33</w:t>
                        </w:r>
                      </w:p>
                    </w:tc>
                  </w:tr>
                </w:tbl>
                <w:p w14:paraId="50731EB4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6D170AB4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172"/>
              <w:gridCol w:w="5990"/>
            </w:tblGrid>
            <w:tr w:rsidR="00BD5291" w14:paraId="3125F661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80296CD" w14:textId="61C1DE85" w:rsidR="00BD5291" w:rsidRPr="004E282D" w:rsidRDefault="00BD5291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172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65FF03F" w14:textId="5B4F5D98" w:rsidR="00BD5291" w:rsidRPr="004E282D" w:rsidRDefault="00BD529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90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143627C" w14:textId="6E5B020C" w:rsidR="00BD5291" w:rsidRPr="004E282D" w:rsidRDefault="00BD529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BD5291" w14:paraId="65F7BCCC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1869BE15" w14:textId="749F60BB" w:rsidR="00BD5291" w:rsidRPr="00F42DD1" w:rsidRDefault="00BD5291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172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2BADF31D" w14:textId="5B29F84D" w:rsidR="00BD5291" w:rsidRPr="006208CB" w:rsidRDefault="00BD529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42782DA" wp14:editId="1B787413">
                        <wp:extent cx="1868170" cy="1446530"/>
                        <wp:effectExtent l="0" t="0" r="0" b="1270"/>
                        <wp:docPr id="177920672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920672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170" cy="1446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90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30"/>
                    <w:gridCol w:w="2630"/>
                  </w:tblGrid>
                  <w:tr w:rsidR="00BD5291" w14:paraId="4FD8307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40C27A4" w14:textId="5CF88DF2" w:rsidR="00BD5291" w:rsidRPr="00BE6656" w:rsidRDefault="00BD5291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1597487" w14:textId="466A6E21" w:rsidR="00BD5291" w:rsidRPr="00B77EA3" w:rsidRDefault="00BD529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BD5291" w14:paraId="4899F66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C1C74B5" w14:textId="558DD17C" w:rsidR="00BD5291" w:rsidRDefault="00BD529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AB62443" w14:textId="3CAA719E" w:rsidR="00BD5291" w:rsidRDefault="00BD529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BD5291" w14:paraId="2BF5EEE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9D639E9" w14:textId="14DB6E69" w:rsidR="00BD5291" w:rsidRDefault="00BD529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A7880E6" w14:textId="41277F19" w:rsidR="00BD5291" w:rsidRDefault="00BD529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1,500 N</w:t>
                        </w:r>
                      </w:p>
                    </w:tc>
                  </w:tr>
                </w:tbl>
                <w:p w14:paraId="48D31C76" w14:textId="77777777" w:rsidR="00BD5291" w:rsidRDefault="00BD529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BD5291" w14:paraId="27CF9164" w14:textId="77777777" w:rsidTr="00166E8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0861B546" w14:textId="75EF5C89" w:rsidR="00BD5291" w:rsidRPr="00F42DD1" w:rsidRDefault="00BD5291" w:rsidP="00166E8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Force-2</w:t>
                  </w:r>
                </w:p>
              </w:tc>
              <w:tc>
                <w:tcPr>
                  <w:tcW w:w="3172" w:type="dxa"/>
                  <w:tcBorders>
                    <w:top w:val="single" w:sz="18" w:space="0" w:color="C0504D" w:themeColor="accent2"/>
                  </w:tcBorders>
                </w:tcPr>
                <w:p w14:paraId="2773F56E" w14:textId="3658A978" w:rsidR="00BD5291" w:rsidRPr="006208CB" w:rsidRDefault="00BD5291" w:rsidP="00166E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26A392A" wp14:editId="7F2076BF">
                        <wp:extent cx="1868170" cy="1446530"/>
                        <wp:effectExtent l="0" t="0" r="0" b="1270"/>
                        <wp:docPr id="1075000124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5000124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170" cy="1446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90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30"/>
                    <w:gridCol w:w="2630"/>
                  </w:tblGrid>
                  <w:tr w:rsidR="00BD5291" w14:paraId="0DA8EEAA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69B3CE0" w14:textId="4F7B58B5" w:rsidR="00BD5291" w:rsidRPr="00BE6656" w:rsidRDefault="00BD5291" w:rsidP="00166E8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C7B34E5" w14:textId="4A07042D" w:rsidR="00BD5291" w:rsidRPr="00B77EA3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BD5291" w14:paraId="6F960F85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4465DB" w14:textId="6ADE4664" w:rsidR="00BD5291" w:rsidRDefault="00BD5291" w:rsidP="00166E8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604574E" w14:textId="6C3F6BE0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BD5291" w14:paraId="37DB50CD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6637DAB" w14:textId="73B78C94" w:rsidR="00BD5291" w:rsidRDefault="00BD5291" w:rsidP="00166E8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1D8DE77" w14:textId="63990E3D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300 N</w:t>
                        </w:r>
                      </w:p>
                    </w:tc>
                  </w:tr>
                </w:tbl>
                <w:p w14:paraId="24D8AF73" w14:textId="77777777" w:rsidR="00BD5291" w:rsidRDefault="00BD5291" w:rsidP="00166E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BD5291" w14:paraId="6B065E34" w14:textId="77777777" w:rsidTr="00166E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1096F29" w14:textId="5B0F0C5C" w:rsidR="00BD5291" w:rsidRPr="00F42DD1" w:rsidRDefault="00BD5291" w:rsidP="00166E8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Force-3</w:t>
                  </w:r>
                </w:p>
              </w:tc>
              <w:tc>
                <w:tcPr>
                  <w:tcW w:w="3172" w:type="dxa"/>
                  <w:tcBorders>
                    <w:top w:val="single" w:sz="18" w:space="0" w:color="C0504D" w:themeColor="accent2"/>
                  </w:tcBorders>
                </w:tcPr>
                <w:p w14:paraId="41FA5CD3" w14:textId="5623ADA3" w:rsidR="00BD5291" w:rsidRPr="006208CB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31C926A6" wp14:editId="30105F30">
                        <wp:extent cx="1868170" cy="1446530"/>
                        <wp:effectExtent l="0" t="0" r="0" b="1270"/>
                        <wp:docPr id="1220974750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0974750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170" cy="1446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90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30"/>
                    <w:gridCol w:w="2630"/>
                  </w:tblGrid>
                  <w:tr w:rsidR="00BD5291" w14:paraId="45FE1248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CC7D7D4" w14:textId="145D0F81" w:rsidR="00BD5291" w:rsidRPr="00BE6656" w:rsidRDefault="00BD5291" w:rsidP="00166E8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9AFBD4D" w14:textId="51288E38" w:rsidR="00BD5291" w:rsidRPr="00B77EA3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BD5291" w14:paraId="6B35E4F8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8278F66" w14:textId="0D9DEAD1" w:rsidR="00BD5291" w:rsidRDefault="00BD5291" w:rsidP="00166E8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0B502B6" w14:textId="7E461CFA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BD5291" w14:paraId="5A4658D2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18D2C0" w14:textId="57CA4C86" w:rsidR="00BD5291" w:rsidRDefault="00BD5291" w:rsidP="00166E8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E59E8D6" w14:textId="06E6A187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300 N</w:t>
                        </w:r>
                      </w:p>
                    </w:tc>
                  </w:tr>
                </w:tbl>
                <w:p w14:paraId="3F102FCB" w14:textId="77777777" w:rsidR="00BD5291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2A1ED747" w14:textId="71090672" w:rsidR="005273D5" w:rsidRDefault="005273D5" w:rsidP="000A7C6B">
            <w:pPr>
              <w:rPr>
                <w:rStyle w:val="Strong"/>
              </w:rPr>
            </w:pPr>
          </w:p>
        </w:tc>
      </w:tr>
    </w:tbl>
    <w:p w14:paraId="2EB775D4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78ADAB77" w14:textId="77777777" w:rsidTr="005B3D16">
        <w:tc>
          <w:tcPr>
            <w:tcW w:w="11016" w:type="dxa"/>
          </w:tcPr>
          <w:p w14:paraId="4F3008A0" w14:textId="7AF0E5AF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187592299"/>
            <w:r w:rsidR="00BD5291">
              <w:t>Connector Definitions</w:t>
            </w:r>
            <w:bookmarkEnd w:id="13"/>
          </w:p>
          <w:p w14:paraId="00C7CE53" w14:textId="77777777" w:rsidR="00132707" w:rsidRPr="006960B7" w:rsidRDefault="00132707" w:rsidP="000A7C6B"/>
          <w:tbl>
            <w:tblPr>
              <w:tblStyle w:val="LightList-Accent2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94"/>
              <w:gridCol w:w="4274"/>
              <w:gridCol w:w="3386"/>
            </w:tblGrid>
            <w:tr w:rsidR="005B3D16" w14:paraId="1C0C7DE8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0C4304B9" w14:textId="69CC6CE6" w:rsidR="005B3D16" w:rsidRPr="004E282D" w:rsidRDefault="00BD5291" w:rsidP="00AB7ED5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Name</w:t>
                  </w:r>
                </w:p>
              </w:tc>
              <w:tc>
                <w:tcPr>
                  <w:tcW w:w="4276" w:type="dxa"/>
                  <w:tcBorders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0218D406" w14:textId="155AED2A" w:rsidR="005B3D16" w:rsidRPr="004E282D" w:rsidRDefault="00BD5291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3383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0D8AAC9B" w14:textId="7C81E90F" w:rsidR="005B3D16" w:rsidRPr="004E282D" w:rsidRDefault="00BD5291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Image</w:t>
                  </w:r>
                </w:p>
              </w:tc>
            </w:tr>
            <w:tr w:rsidR="005B3D16" w14:paraId="5B091486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2646F9F9" w14:textId="33C41B37" w:rsidR="005B3D16" w:rsidRPr="00F42DD1" w:rsidRDefault="00BD5291" w:rsidP="00AB7ED5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Connector-1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8"/>
                    <w:gridCol w:w="1846"/>
                  </w:tblGrid>
                  <w:tr w:rsidR="00485382" w14:paraId="62DC9B9E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BF088A2" w14:textId="215F238C" w:rsidR="00485382" w:rsidRPr="00BE6656" w:rsidRDefault="00BD5291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5B66F67" w14:textId="59E36C9A" w:rsidR="00485382" w:rsidRPr="00154A1A" w:rsidRDefault="00BD529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BD5291" w14:paraId="387F478C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C95C9F4" w14:textId="05E89CA1" w:rsidR="00BD5291" w:rsidRDefault="00BD5291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9713EB3" w14:textId="47CD8D00" w:rsidR="00BD5291" w:rsidRDefault="00BD529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444AF2BF" w14:textId="77777777" w:rsidR="00485382" w:rsidRPr="006208CB" w:rsidRDefault="00485382" w:rsidP="0048538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3"/>
                  </w:tblGrid>
                  <w:tr w:rsidR="005B3D16" w14:paraId="24EBBF3B" w14:textId="77777777" w:rsidTr="005B3D16">
                    <w:tc>
                      <w:tcPr>
                        <w:tcW w:w="3168" w:type="dxa"/>
                        <w:vAlign w:val="center"/>
                        <w:hideMark/>
                      </w:tcPr>
                      <w:p w14:paraId="0A4F7297" w14:textId="139D36B5" w:rsidR="005B3D16" w:rsidRPr="00F42DD1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11488A8F" wp14:editId="0C1F83CF">
                              <wp:extent cx="1864995" cy="1444625"/>
                              <wp:effectExtent l="0" t="0" r="1905" b="3175"/>
                              <wp:docPr id="84626288" name="Picture 27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626288" name=""/>
                                      <pic:cNvPicPr/>
                                    </pic:nvPicPr>
                                    <pic:blipFill>
                                      <a:blip r:embed="rId2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4995" cy="1444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5B3D16" w14:paraId="3429B54D" w14:textId="77777777" w:rsidTr="005B3D16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03141301" w14:textId="10F2BB38" w:rsidR="005B3D16" w:rsidRPr="004E282D" w:rsidRDefault="00BD5291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Connector-1</w:t>
                        </w:r>
                      </w:p>
                    </w:tc>
                  </w:tr>
                </w:tbl>
                <w:p w14:paraId="3F1D1DB2" w14:textId="77777777" w:rsidR="005B3D16" w:rsidRDefault="005B3D1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BD5291" w14:paraId="2471CF81" w14:textId="77777777" w:rsidTr="00166E8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0287C566" w14:textId="194E2A33" w:rsidR="00BD5291" w:rsidRPr="00F42DD1" w:rsidRDefault="00BD5291" w:rsidP="00166E8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Connector-2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8"/>
                    <w:gridCol w:w="1846"/>
                  </w:tblGrid>
                  <w:tr w:rsidR="00BD5291" w14:paraId="74681A26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DAC9DA4" w14:textId="60A8411C" w:rsidR="00BD5291" w:rsidRPr="00BE6656" w:rsidRDefault="00BD5291" w:rsidP="00166E8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2287046" w14:textId="31D6BF1E" w:rsidR="00BD5291" w:rsidRPr="00154A1A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BD5291" w14:paraId="3615BA2F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1D24C7A" w14:textId="7A94671A" w:rsidR="00BD5291" w:rsidRDefault="00BD5291" w:rsidP="00166E8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BCCAD00" w14:textId="2A443BF8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58C01326" w14:textId="77777777" w:rsidR="00BD5291" w:rsidRPr="006208CB" w:rsidRDefault="00BD5291" w:rsidP="00166E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6"/>
                  </w:tblGrid>
                  <w:tr w:rsidR="00BD5291" w14:paraId="5AE6FAC9" w14:textId="77777777" w:rsidTr="00166E89">
                    <w:tc>
                      <w:tcPr>
                        <w:tcW w:w="3168" w:type="dxa"/>
                        <w:vAlign w:val="center"/>
                        <w:hideMark/>
                      </w:tcPr>
                      <w:p w14:paraId="5BAB6FA5" w14:textId="295670C5" w:rsidR="00BD5291" w:rsidRPr="00F42DD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74310EA7" wp14:editId="32734B61">
                              <wp:extent cx="1864995" cy="1444625"/>
                              <wp:effectExtent l="0" t="0" r="1905" b="3175"/>
                              <wp:docPr id="127942272" name="Picture 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942272" name=""/>
                                      <pic:cNvPicPr/>
                                    </pic:nvPicPr>
                                    <pic:blipFill>
                                      <a:blip r:embed="rId3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4995" cy="1444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D5291" w14:paraId="4829D8B6" w14:textId="77777777" w:rsidTr="00166E89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6A2FD5CC" w14:textId="75125411" w:rsidR="00BD5291" w:rsidRPr="004E282D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Connector-2</w:t>
                        </w:r>
                      </w:p>
                    </w:tc>
                  </w:tr>
                </w:tbl>
                <w:p w14:paraId="086BA3A6" w14:textId="77777777" w:rsidR="00BD5291" w:rsidRDefault="00BD5291" w:rsidP="00166E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BD5291" w14:paraId="22E43D3F" w14:textId="77777777" w:rsidTr="00166E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3D32442E" w14:textId="5E0840E1" w:rsidR="00BD5291" w:rsidRPr="00F42DD1" w:rsidRDefault="00BD5291" w:rsidP="00166E8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Connector-3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8"/>
                    <w:gridCol w:w="1846"/>
                  </w:tblGrid>
                  <w:tr w:rsidR="00BD5291" w14:paraId="4866543A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C6E7B04" w14:textId="0FAFD38E" w:rsidR="00BD5291" w:rsidRPr="00BE6656" w:rsidRDefault="00BD5291" w:rsidP="00166E8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5722E48" w14:textId="67539E2A" w:rsidR="00BD5291" w:rsidRPr="00154A1A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BD5291" w14:paraId="72E726AE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91B9B5E" w14:textId="28C3D3C7" w:rsidR="00BD5291" w:rsidRDefault="00BD5291" w:rsidP="00166E8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3244E93" w14:textId="7BA048CA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18BA0745" w14:textId="77777777" w:rsidR="00BD5291" w:rsidRPr="006208CB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6"/>
                  </w:tblGrid>
                  <w:tr w:rsidR="00BD5291" w14:paraId="59B515F7" w14:textId="77777777" w:rsidTr="00166E89">
                    <w:tc>
                      <w:tcPr>
                        <w:tcW w:w="3168" w:type="dxa"/>
                        <w:vAlign w:val="center"/>
                        <w:hideMark/>
                      </w:tcPr>
                      <w:p w14:paraId="33B59F82" w14:textId="57242F48" w:rsidR="00BD5291" w:rsidRPr="00F42DD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2236C28A" wp14:editId="580427AF">
                              <wp:extent cx="1864995" cy="1444625"/>
                              <wp:effectExtent l="0" t="0" r="1905" b="3175"/>
                              <wp:docPr id="1463821668" name="Picture 2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63821668" name=""/>
                                      <pic:cNvPicPr/>
                                    </pic:nvPicPr>
                                    <pic:blipFill>
                                      <a:blip r:embed="rId3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4995" cy="1444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D5291" w14:paraId="31C46A49" w14:textId="77777777" w:rsidTr="00166E89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13189979" w14:textId="09B9551B" w:rsidR="00BD5291" w:rsidRPr="004E282D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Connector-3</w:t>
                        </w:r>
                      </w:p>
                    </w:tc>
                  </w:tr>
                </w:tbl>
                <w:p w14:paraId="572E3641" w14:textId="77777777" w:rsidR="00BD5291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BD5291" w14:paraId="5A65A96D" w14:textId="77777777" w:rsidTr="00166E8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290E675D" w14:textId="4ED1766C" w:rsidR="00BD5291" w:rsidRPr="00F42DD1" w:rsidRDefault="00BD5291" w:rsidP="00166E8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Connector-4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8"/>
                    <w:gridCol w:w="1846"/>
                  </w:tblGrid>
                  <w:tr w:rsidR="00BD5291" w14:paraId="67FD1CC6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8A02D95" w14:textId="55BEE77A" w:rsidR="00BD5291" w:rsidRPr="00BE6656" w:rsidRDefault="00BD5291" w:rsidP="00166E8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4017BF5" w14:textId="17C317E0" w:rsidR="00BD5291" w:rsidRPr="00154A1A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BD5291" w14:paraId="66969F95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BB05265" w14:textId="3B74F756" w:rsidR="00BD5291" w:rsidRDefault="00BD5291" w:rsidP="00166E8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655D9F0" w14:textId="114180C7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7445CFAA" w14:textId="77777777" w:rsidR="00BD5291" w:rsidRPr="006208CB" w:rsidRDefault="00BD5291" w:rsidP="00166E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6"/>
                  </w:tblGrid>
                  <w:tr w:rsidR="00BD5291" w14:paraId="6F859BFF" w14:textId="77777777" w:rsidTr="00166E89">
                    <w:tc>
                      <w:tcPr>
                        <w:tcW w:w="3168" w:type="dxa"/>
                        <w:vAlign w:val="center"/>
                        <w:hideMark/>
                      </w:tcPr>
                      <w:p w14:paraId="353C90A3" w14:textId="46285388" w:rsidR="00BD5291" w:rsidRPr="00F42DD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141961A6" wp14:editId="05EC5EF9">
                              <wp:extent cx="1864995" cy="1444625"/>
                              <wp:effectExtent l="0" t="0" r="1905" b="3175"/>
                              <wp:docPr id="13050739" name="Picture 3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050739" name=""/>
                                      <pic:cNvPicPr/>
                                    </pic:nvPicPr>
                                    <pic:blipFill>
                                      <a:blip r:embed="rId3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4995" cy="1444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D5291" w14:paraId="6DD6C9A6" w14:textId="77777777" w:rsidTr="00166E89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73BE7D38" w14:textId="2835CF2A" w:rsidR="00BD5291" w:rsidRPr="004E282D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Connector-4</w:t>
                        </w:r>
                      </w:p>
                    </w:tc>
                  </w:tr>
                </w:tbl>
                <w:p w14:paraId="6402CC54" w14:textId="77777777" w:rsidR="00BD5291" w:rsidRDefault="00BD5291" w:rsidP="00166E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066530E0" w14:textId="77777777" w:rsidR="00132707" w:rsidRDefault="00132707" w:rsidP="000A7C6B"/>
          <w:p w14:paraId="7310ACD5" w14:textId="02492E91" w:rsidR="00EF37BF" w:rsidRPr="009C0A33" w:rsidRDefault="00EF37BF" w:rsidP="000A7C6B"/>
          <w:p w14:paraId="4A14011A" w14:textId="77777777" w:rsidR="000F2729" w:rsidRDefault="000F2729" w:rsidP="000A7C6B"/>
          <w:p w14:paraId="7C7B287F" w14:textId="76C21E5E" w:rsidR="00E12C21" w:rsidRDefault="00BD5291" w:rsidP="000A7C6B">
            <w:r>
              <w:rPr>
                <w:rStyle w:val="Strong"/>
              </w:rPr>
              <w:t>Pin/Bolt/Bearing Connector</w:t>
            </w:r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089"/>
              <w:gridCol w:w="3474"/>
              <w:gridCol w:w="3190"/>
            </w:tblGrid>
            <w:tr w:rsidR="00BD5291" w:rsidRPr="000841BF" w14:paraId="75875054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0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1BCD791D" w14:textId="6A8B3171" w:rsidR="00E12C21" w:rsidRPr="003E6C57" w:rsidRDefault="00BD5291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3041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34AC1372" w14:textId="5D771759" w:rsidR="00E12C21" w:rsidRPr="003E6C57" w:rsidRDefault="00BD529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4282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4872C1F3" w14:textId="4FED94BD" w:rsidR="00E12C21" w:rsidRPr="003E6C57" w:rsidRDefault="00BD529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Strength Details</w:t>
                  </w:r>
                </w:p>
              </w:tc>
            </w:tr>
            <w:tr w:rsidR="00E12C21" w:rsidRPr="000841BF" w14:paraId="376D23BC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0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6321AA8A" w14:textId="24BAF755" w:rsidR="00E12C21" w:rsidRDefault="00BD5291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33AF3240" wp14:editId="4CCA3F54">
                        <wp:extent cx="2032000" cy="1573530"/>
                        <wp:effectExtent l="0" t="0" r="6350" b="7620"/>
                        <wp:docPr id="1439361992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9361992" name="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0" cy="1573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984C12" w14:textId="2BF992B0" w:rsidR="00E12C21" w:rsidRPr="000F2729" w:rsidRDefault="00BD5291" w:rsidP="000A7C6B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Bearing Support-1</w:t>
                  </w:r>
                </w:p>
              </w:tc>
              <w:tc>
                <w:tcPr>
                  <w:tcW w:w="3041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3"/>
                    <w:gridCol w:w="1481"/>
                  </w:tblGrid>
                  <w:tr w:rsidR="002E61D4" w14:paraId="6484FB37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6AB2381" w14:textId="50E44257" w:rsidR="002E61D4" w:rsidRPr="00BE6656" w:rsidRDefault="00BD5291" w:rsidP="003F2268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E7E0B52" w14:textId="5FD1F5DF" w:rsidR="002E61D4" w:rsidRPr="002E61D4" w:rsidRDefault="00BD529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BD5291" w14:paraId="58FAE30B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A6BC0EE" w14:textId="2BE4FABC" w:rsidR="00BD5291" w:rsidRDefault="00BD5291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2D5390F" w14:textId="0A73BAB1" w:rsidR="00BD5291" w:rsidRDefault="00BD529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Bearing</w:t>
                        </w:r>
                      </w:p>
                    </w:tc>
                  </w:tr>
                </w:tbl>
                <w:p w14:paraId="5CA6502F" w14:textId="77777777" w:rsidR="00E12C21" w:rsidRPr="00577134" w:rsidRDefault="00E12C2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82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16F19395" w14:textId="77777777" w:rsidR="003319D9" w:rsidRDefault="003319D9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4CB784C4" w14:textId="385F8853" w:rsidR="00E12C21" w:rsidRPr="00577134" w:rsidRDefault="00BD5291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BD5291" w:rsidRPr="000841BF" w14:paraId="7CD9C81E" w14:textId="77777777" w:rsidTr="00166E8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C8C426D" w14:textId="75D33841" w:rsidR="00BD5291" w:rsidRPr="000F054F" w:rsidRDefault="00BD5291" w:rsidP="00166E89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BD5291" w14:paraId="389120C0" w14:textId="77777777" w:rsidTr="00166E8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BDD1AFA" w14:textId="0C13970A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C60B852" w14:textId="2817DDC8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58BF0EB" w14:textId="4EE55E26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4A613A8" w14:textId="1A5A4BA0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24CD4EB" w14:textId="3CE38E04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BD5291" w14:paraId="2AC3924F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2A23660" w14:textId="2F482B83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40CC570" w14:textId="449D6ABF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FF14E1" w14:textId="4E416E61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D0E89B" w14:textId="57699901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-17.692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5787F96" w14:textId="1D15ED45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17.692</w:t>
                        </w:r>
                      </w:p>
                    </w:tc>
                  </w:tr>
                  <w:tr w:rsidR="00BD5291" w14:paraId="6ED824BD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EE23363" w14:textId="75064BE3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DA4365" w14:textId="0D9A2C9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332.69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E5838C7" w14:textId="6EAD70B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348.46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872840" w14:textId="0EC966A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11FDFC3" w14:textId="5F751187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481.77</w:t>
                        </w:r>
                      </w:p>
                    </w:tc>
                  </w:tr>
                  <w:tr w:rsidR="00BD5291" w14:paraId="435AFD4D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04F2ABA" w14:textId="14B45E20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26D772" w14:textId="668B9B5C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23FAE5" w14:textId="14D3F8E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5CEBCD" w14:textId="23019A81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7CECB53" w14:textId="0F910AC0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BD09B12" w14:textId="77777777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BD5291" w:rsidRPr="000841BF" w14:paraId="35C4C9F4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43D99CB7" w14:textId="6C08D80E" w:rsidR="00BD5291" w:rsidRDefault="00BD5291" w:rsidP="00166E8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A558CA5" wp14:editId="17FC8014">
                        <wp:extent cx="2032000" cy="1573530"/>
                        <wp:effectExtent l="0" t="0" r="6350" b="7620"/>
                        <wp:docPr id="1756062317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6062317" name="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0" cy="1573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5DE549" w14:textId="67A0EC3C" w:rsidR="00BD5291" w:rsidRPr="000F2729" w:rsidRDefault="00BD5291" w:rsidP="00166E89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Bearing Support-2</w:t>
                  </w:r>
                </w:p>
              </w:tc>
              <w:tc>
                <w:tcPr>
                  <w:tcW w:w="3041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3"/>
                    <w:gridCol w:w="1481"/>
                  </w:tblGrid>
                  <w:tr w:rsidR="00BD5291" w14:paraId="570A83EB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331DBF7" w14:textId="410C11CD" w:rsidR="00BD5291" w:rsidRPr="00BE6656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AD06047" w14:textId="0713CD67" w:rsidR="00BD5291" w:rsidRPr="002E61D4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BD5291" w14:paraId="6E9BF47A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2015E48" w14:textId="6FFED418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98AD862" w14:textId="1E1B8C97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Bearing</w:t>
                        </w:r>
                      </w:p>
                    </w:tc>
                  </w:tr>
                </w:tbl>
                <w:p w14:paraId="4973BF96" w14:textId="77777777" w:rsidR="00BD5291" w:rsidRPr="00577134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82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0FE3AE43" w14:textId="77777777" w:rsidR="00BD5291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2CA0F431" w14:textId="247DB1E1" w:rsidR="00BD5291" w:rsidRPr="00577134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BD5291" w:rsidRPr="000841BF" w14:paraId="4558B7AB" w14:textId="77777777" w:rsidTr="00166E8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9ABC508" w14:textId="62D74921" w:rsidR="00BD5291" w:rsidRPr="000F054F" w:rsidRDefault="00BD5291" w:rsidP="00166E89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BD5291" w14:paraId="27D9C7BB" w14:textId="77777777" w:rsidTr="00166E8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DB2B98B" w14:textId="1B5BBC88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C84EA3A" w14:textId="57CF91D7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21AA003" w14:textId="0E2CACC6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2799758" w14:textId="343F6FBB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DAFAF03" w14:textId="326F0F2D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BD5291" w14:paraId="1C2510E1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8D01FE8" w14:textId="213916ED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64F25B" w14:textId="49797338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2B25631" w14:textId="41F3BA38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EA15411" w14:textId="16585C24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-31.103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E22E7D7" w14:textId="0A40BC64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31.103</w:t>
                        </w:r>
                      </w:p>
                    </w:tc>
                  </w:tr>
                  <w:tr w:rsidR="00BD5291" w14:paraId="1C916915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9542740" w14:textId="11790D65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C72C2C1" w14:textId="6C03891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455.45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9A62D5F" w14:textId="5EAF60C4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458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276564" w14:textId="09203392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D695292" w14:textId="33671EE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645.91</w:t>
                        </w:r>
                      </w:p>
                    </w:tc>
                  </w:tr>
                  <w:tr w:rsidR="00BD5291" w14:paraId="2F6EE4B6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579BF17" w14:textId="4C48D948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AA490C5" w14:textId="21C47DB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52D758" w14:textId="0A17B82A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1C1587" w14:textId="4B00DF3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7728540" w14:textId="7B7F8D5A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5053F42" w14:textId="77777777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BD5291" w:rsidRPr="000841BF" w14:paraId="4BBDB9DC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445D16BE" w14:textId="67CE3289" w:rsidR="00BD5291" w:rsidRDefault="00BD5291" w:rsidP="00166E8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C75B1D2" wp14:editId="6BCFA511">
                        <wp:extent cx="2032000" cy="1573530"/>
                        <wp:effectExtent l="0" t="0" r="6350" b="7620"/>
                        <wp:docPr id="103017210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0172105" name="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0" cy="1573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23E3D75" w14:textId="3697B456" w:rsidR="00BD5291" w:rsidRPr="000F2729" w:rsidRDefault="00BD5291" w:rsidP="00166E89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Connector-2</w:t>
                  </w:r>
                </w:p>
              </w:tc>
              <w:tc>
                <w:tcPr>
                  <w:tcW w:w="3041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3"/>
                    <w:gridCol w:w="1481"/>
                  </w:tblGrid>
                  <w:tr w:rsidR="00BD5291" w14:paraId="7C835366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8C88173" w14:textId="536B8974" w:rsidR="00BD5291" w:rsidRPr="00BE6656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F1B11B6" w14:textId="5F851B5A" w:rsidR="00BD5291" w:rsidRPr="002E61D4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BD5291" w14:paraId="6A6C3071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8599FE1" w14:textId="538B4720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1573A80" w14:textId="21347BEE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BD5291" w14:paraId="670C47A3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2C15519" w14:textId="5D252BE7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DEA780C" w14:textId="76122823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BD5291" w14:paraId="51F2C14E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D63AC2D" w14:textId="68EEB3C3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3D0F279" w14:textId="2873254B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BD5291" w14:paraId="4EF50597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E1B3B6D" w14:textId="28E4422E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5C3ADF2" w14:textId="57CBADC2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BD5291" w14:paraId="43CDB903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29FE129" w14:textId="463F87C6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A8D8FAE" w14:textId="0E488F0C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BD5291" w14:paraId="4A90A489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135C2CA" w14:textId="2A04F7EF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67E690B" w14:textId="1BA84F56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52359A1" w14:textId="77777777" w:rsidR="00BD5291" w:rsidRPr="00577134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82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2CD49FE6" w14:textId="77777777" w:rsidR="00BD5291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740700FC" w14:textId="2DF99DEF" w:rsidR="00BD5291" w:rsidRPr="00577134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BD5291" w:rsidRPr="000841BF" w14:paraId="0B26449D" w14:textId="77777777" w:rsidTr="00BD529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04491D6" w14:textId="38BC0087" w:rsidR="00BD5291" w:rsidRPr="000F054F" w:rsidRDefault="00BD5291" w:rsidP="00166E89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BD5291" w14:paraId="6868C949" w14:textId="77777777" w:rsidTr="00166E8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19B8E05" w14:textId="350967D2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7A41009" w14:textId="7AB0A495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C080848" w14:textId="4E5FBFBB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B3271EB" w14:textId="47D6EEDD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9493450" w14:textId="75E8E956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BD5291" w14:paraId="737C169B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6FEE8C3" w14:textId="287A81FD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344240" w14:textId="7D8E7335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DE810C" w14:textId="18ACC45C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095D22" w14:textId="0BC3CB64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1.4553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46CEE5" w14:textId="51A4E5CA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1.4553</w:t>
                        </w:r>
                      </w:p>
                    </w:tc>
                  </w:tr>
                  <w:tr w:rsidR="00BD5291" w14:paraId="7B10EC9F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6C4FEC2" w14:textId="53529821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6E1EFB" w14:textId="22A31A4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-0.54373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A78078" w14:textId="663506E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-0.038487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F823AE" w14:textId="1B562987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77DAADF" w14:textId="5383EB92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0.54509</w:t>
                        </w:r>
                      </w:p>
                    </w:tc>
                  </w:tr>
                  <w:tr w:rsidR="00BD5291" w14:paraId="6A5FD856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2F31BB5" w14:textId="79FB58E5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7AB6D7" w14:textId="3A8E3A7C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C4FF8A" w14:textId="7D66731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8C3C21" w14:textId="5E5A6DEE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1.4728e-13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BEBA684" w14:textId="4E383A5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1.4728e-13</w:t>
                        </w:r>
                      </w:p>
                    </w:tc>
                  </w:tr>
                  <w:tr w:rsidR="00BD5291" w14:paraId="3E60D5AE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7939092" w14:textId="23F24EE0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31DD7C7" w14:textId="21C8B8F9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-0.0014149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AEBC39C" w14:textId="2C6CFAE1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0.00058712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1BC1B19" w14:textId="6BE15C15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8688FC8" w14:textId="3F96835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0.0015319</w:t>
                        </w:r>
                      </w:p>
                    </w:tc>
                  </w:tr>
                </w:tbl>
                <w:p w14:paraId="7A7C3C67" w14:textId="77777777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BD5291" w:rsidRPr="000841BF" w14:paraId="561316E9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0166F161" w14:textId="409238F5" w:rsidR="00BD5291" w:rsidRPr="000F054F" w:rsidRDefault="00BD5291" w:rsidP="00166E89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BD5291" w14:paraId="785F8066" w14:textId="77777777" w:rsidTr="00166E8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546D028" w14:textId="436452C8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8AC7807" w14:textId="7DD4FE0C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B85A69E" w14:textId="2CF10E10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155E1D4" w14:textId="662DB321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6C5411B" w14:textId="1D966999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BD5291" w14:paraId="018E2243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2CDAFDC" w14:textId="5FD1871F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lastRenderedPageBreak/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E0467E" w14:textId="302025D9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FD12C3" w14:textId="5609EC52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C59C28" w14:textId="233CD82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0.43409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0471C9" w14:textId="5B662D14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0.43409</w:t>
                        </w:r>
                      </w:p>
                    </w:tc>
                  </w:tr>
                  <w:tr w:rsidR="00BD5291" w14:paraId="672A4941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4F40243" w14:textId="5C493973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0797E3" w14:textId="002DCDC4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16.242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E5AA73F" w14:textId="783B9BA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5.2715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6CEF62C" w14:textId="21CEA857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CC6F178" w14:textId="101CD7AB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17.076</w:t>
                        </w:r>
                      </w:p>
                    </w:tc>
                  </w:tr>
                  <w:tr w:rsidR="00BD5291" w14:paraId="697A0764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E38F5F8" w14:textId="097A7A0C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A41345C" w14:textId="3AA8D55B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82A4A2" w14:textId="7A0DEA55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F2B451" w14:textId="02E3BCC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1.4706e-13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1FC5C9F" w14:textId="75CD3E4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1.4706e-13</w:t>
                        </w:r>
                      </w:p>
                    </w:tc>
                  </w:tr>
                  <w:tr w:rsidR="00BD5291" w14:paraId="05CE55DF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8B3822A" w14:textId="57C0EFE7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955416" w14:textId="1FC04AFC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-0.04105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C786C4" w14:textId="2F0965C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0.10186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89DE93" w14:textId="1691B6DE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12C9148" w14:textId="6F2131F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0.10982</w:t>
                        </w:r>
                      </w:p>
                    </w:tc>
                  </w:tr>
                </w:tbl>
                <w:p w14:paraId="44C509BB" w14:textId="77777777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BD5291" w:rsidRPr="000841BF" w14:paraId="70694641" w14:textId="77777777" w:rsidTr="00166E8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BEE2C82" w14:textId="64566B79" w:rsidR="00BD5291" w:rsidRPr="000F054F" w:rsidRDefault="00BD5291" w:rsidP="00166E89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lastRenderedPageBreak/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BD5291" w14:paraId="7BBDF3F5" w14:textId="77777777" w:rsidTr="00166E8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B2E3D96" w14:textId="7C8407DE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7FD6C78" w14:textId="4E111991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03734A6" w14:textId="2ACEFB86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0EBA449" w14:textId="06D93B8D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B0A7883" w14:textId="40F1283E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BD5291" w14:paraId="1088D2DC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144EAF3" w14:textId="1DB7026E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F64A51" w14:textId="3BF59BAA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8DB755" w14:textId="369BC2C1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BEEA4F" w14:textId="451673D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-0.43409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42F958B" w14:textId="75A7525E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-0.43409</w:t>
                        </w:r>
                      </w:p>
                    </w:tc>
                  </w:tr>
                  <w:tr w:rsidR="00BD5291" w14:paraId="2124C1A6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41AD20B" w14:textId="1A25BE7F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3F8B2E8" w14:textId="3509C2AA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-16.242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F44FFD" w14:textId="527DB3E5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-5.2715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5AD715A" w14:textId="3B6B449D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9E27EBC" w14:textId="1D340E82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17.076</w:t>
                        </w:r>
                      </w:p>
                    </w:tc>
                  </w:tr>
                  <w:tr w:rsidR="00BD5291" w14:paraId="426F37C2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15B44FE" w14:textId="3FBAE7D7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729951" w14:textId="005CFF32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70987D" w14:textId="0AB6DDB6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96A1A4" w14:textId="2464399B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1.9427e-12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7C3ED30" w14:textId="3402B0CA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1.9427e-12</w:t>
                        </w:r>
                      </w:p>
                    </w:tc>
                  </w:tr>
                  <w:tr w:rsidR="00BD5291" w14:paraId="2FBB4DE0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63DF335" w14:textId="3FA74A10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1A8049B" w14:textId="0FD130CA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0.00552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C58BAC" w14:textId="67497B37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0.0076134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8C0566" w14:textId="0908D1EA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4B7F192" w14:textId="3269A4D2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0.0094039</w:t>
                        </w:r>
                      </w:p>
                    </w:tc>
                  </w:tr>
                </w:tbl>
                <w:p w14:paraId="6C0E01D5" w14:textId="77777777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BD5291" w:rsidRPr="000841BF" w14:paraId="3A76749B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7889B17F" w14:textId="7A55097B" w:rsidR="00BD5291" w:rsidRDefault="00BD5291" w:rsidP="00166E8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B59AD4B" wp14:editId="7B50F4E3">
                        <wp:extent cx="2032000" cy="1573530"/>
                        <wp:effectExtent l="0" t="0" r="6350" b="7620"/>
                        <wp:docPr id="1136614943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6614943" name="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0" cy="1573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6B4D8C" w14:textId="7DE18BB5" w:rsidR="00BD5291" w:rsidRPr="000F2729" w:rsidRDefault="00BD5291" w:rsidP="00166E89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Connector-3</w:t>
                  </w:r>
                </w:p>
              </w:tc>
              <w:tc>
                <w:tcPr>
                  <w:tcW w:w="3041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3"/>
                    <w:gridCol w:w="1481"/>
                  </w:tblGrid>
                  <w:tr w:rsidR="00BD5291" w14:paraId="5DECB31A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08AC9CE" w14:textId="1BF13EBB" w:rsidR="00BD5291" w:rsidRPr="00BE6656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76CA46D" w14:textId="11004AF4" w:rsidR="00BD5291" w:rsidRPr="002E61D4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BD5291" w14:paraId="190A04CE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82BBFE1" w14:textId="3067214A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16CE140" w14:textId="7F74CE2C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BD5291" w14:paraId="3B0E2DDE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C2C62B8" w14:textId="2A0265A8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DD40D47" w14:textId="3902A6DD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BD5291" w14:paraId="09CC9EB2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02ECEE" w14:textId="09F0C9F7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6482BFF" w14:textId="7580BE27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BD5291" w14:paraId="6B29E9A3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62975E9" w14:textId="41F4FD70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F9D2890" w14:textId="6EAB88D4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BD5291" w14:paraId="419C7CC2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17E5AD" w14:textId="2B6B019C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9D31369" w14:textId="43297D10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BD5291" w14:paraId="7F292B4E" w14:textId="77777777" w:rsidTr="00166E8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D19F196" w14:textId="696F4D83" w:rsidR="00BD5291" w:rsidRDefault="00BD5291" w:rsidP="00166E89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755BC65" w14:textId="6DFD964B" w:rsidR="00BD5291" w:rsidRDefault="00BD5291" w:rsidP="00166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C9FCD8D" w14:textId="77777777" w:rsidR="00BD5291" w:rsidRPr="00577134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82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5E4EFD38" w14:textId="77777777" w:rsidR="00BD5291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17553246" w14:textId="092F23F9" w:rsidR="00BD5291" w:rsidRPr="00577134" w:rsidRDefault="00BD5291" w:rsidP="00166E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BD5291" w:rsidRPr="000841BF" w14:paraId="7358A199" w14:textId="77777777" w:rsidTr="00BD5291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8F96EEB" w14:textId="0B61B513" w:rsidR="00BD5291" w:rsidRPr="000F054F" w:rsidRDefault="00BD5291" w:rsidP="00166E89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BD5291" w14:paraId="0514E6D5" w14:textId="77777777" w:rsidTr="00166E8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4210E8E" w14:textId="5B3A9B69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338279D" w14:textId="3E675ABC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C549D8E" w14:textId="023B6AFA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52D4387" w14:textId="233EE83C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4845DF3" w14:textId="604F5F93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BD5291" w14:paraId="4FB4213F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DE82BA9" w14:textId="3DECC111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DFA14D" w14:textId="1DD4488A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3BD594" w14:textId="46E0DE75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7D30A3" w14:textId="438E705E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9.0217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BBF9497" w14:textId="3488DAC7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9.0217</w:t>
                        </w:r>
                      </w:p>
                    </w:tc>
                  </w:tr>
                  <w:tr w:rsidR="00BD5291" w14:paraId="5DED5736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E884823" w14:textId="753787F5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446365" w14:textId="6E67BDE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-0.2788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3A5FD1F" w14:textId="1CEE647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-0.15022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1EC6987" w14:textId="0090558A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5991CAA" w14:textId="3C2E46BB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0.31669</w:t>
                        </w:r>
                      </w:p>
                    </w:tc>
                  </w:tr>
                  <w:tr w:rsidR="00BD5291" w14:paraId="321B6279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5184994" w14:textId="5F9D7952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CBAB7A" w14:textId="374435ED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7E32C7" w14:textId="4ED5979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B6EAC66" w14:textId="73257B8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4.6452e-15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FD8900E" w14:textId="0000FE0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4.6452e-15</w:t>
                        </w:r>
                      </w:p>
                    </w:tc>
                  </w:tr>
                  <w:tr w:rsidR="00BD5291" w14:paraId="02FCC7D1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8EA7997" w14:textId="368A55E9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478CB2" w14:textId="740E9795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0.0086488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1ED3F4A" w14:textId="6EDA36AC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-0.027151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5A1BD52" w14:textId="447054F4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8E8B88D" w14:textId="2477E0D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0.028495</w:t>
                        </w:r>
                      </w:p>
                    </w:tc>
                  </w:tr>
                </w:tbl>
                <w:p w14:paraId="4C6C5729" w14:textId="77777777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BD5291" w:rsidRPr="000841BF" w14:paraId="236DDAA9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379FDA9" w14:textId="71C55258" w:rsidR="00BD5291" w:rsidRPr="000F054F" w:rsidRDefault="00BD5291" w:rsidP="00166E89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BD5291" w14:paraId="6063DA9C" w14:textId="77777777" w:rsidTr="00166E8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A051495" w14:textId="05B8611D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FF39050" w14:textId="730079ED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DF43464" w14:textId="17A8D751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8AA650" w14:textId="46E5F559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E1B1791" w14:textId="11FCF878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BD5291" w14:paraId="4ABFE173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1C670B4" w14:textId="70BA2E9E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4DEA804" w14:textId="30D02220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E0A0C1" w14:textId="67B5BEFB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083FD41" w14:textId="59E21FD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-9.6997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2978B18" w14:textId="00EE406D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-9.6997</w:t>
                        </w:r>
                      </w:p>
                    </w:tc>
                  </w:tr>
                  <w:tr w:rsidR="00BD5291" w14:paraId="1C397F47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1A18CDC" w14:textId="64D48236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A5A453" w14:textId="47942D0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0.25393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9DB3CE" w14:textId="1A905676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-0.26891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B07D3C2" w14:textId="2E51BC71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6537EF0" w14:textId="10B71126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0.36986</w:t>
                        </w:r>
                      </w:p>
                    </w:tc>
                  </w:tr>
                  <w:tr w:rsidR="00BD5291" w14:paraId="2212B661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F16AAAA" w14:textId="42EB662E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9DE3D7" w14:textId="5BBBBC5D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3AB621" w14:textId="4C362AD4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669CFC0" w14:textId="5515E832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1.4431e-13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453E8B2" w14:textId="4479B68E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1.4431e-13</w:t>
                        </w:r>
                      </w:p>
                    </w:tc>
                  </w:tr>
                  <w:tr w:rsidR="00BD5291" w14:paraId="6F494011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FE8B099" w14:textId="682BCEC6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CCBA86F" w14:textId="73A872D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0.033125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C0995C6" w14:textId="204ABE68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0.023406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6C39289" w14:textId="6E777205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7D98827" w14:textId="775E2CA3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0.04056</w:t>
                        </w:r>
                      </w:p>
                    </w:tc>
                  </w:tr>
                </w:tbl>
                <w:p w14:paraId="3E38C86D" w14:textId="77777777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BD5291" w:rsidRPr="000841BF" w14:paraId="696CA07B" w14:textId="77777777" w:rsidTr="00166E89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B108C4A" w14:textId="1A2A75CB" w:rsidR="00BD5291" w:rsidRPr="000F054F" w:rsidRDefault="00BD5291" w:rsidP="00166E89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BD5291" w14:paraId="3E4A056D" w14:textId="77777777" w:rsidTr="00166E8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4E2D376" w14:textId="0F1BFBDD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D75B51" w14:textId="15522587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CD6F93C" w14:textId="58C23166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E243F39" w14:textId="41469CC6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F9A5209" w14:textId="0FD19A6A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BD5291" w14:paraId="0C3ED134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8BEFE7D" w14:textId="41F3EBDC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35DDBA" w14:textId="77DD9145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87D3A8" w14:textId="48E463CC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0CF9883" w14:textId="2116B7E4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9.6997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71ADA8A" w14:textId="3C792F2D" w:rsidR="00BD5291" w:rsidRPr="00EF37BF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9.6997</w:t>
                        </w:r>
                      </w:p>
                    </w:tc>
                  </w:tr>
                  <w:tr w:rsidR="00BD5291" w14:paraId="3B15411A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8BC24EF" w14:textId="396F4C1A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4E1B885" w14:textId="7DC74A1F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-0.25393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709C08" w14:textId="61738ECE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0.26891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1ED750" w14:textId="293A654E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B37145E" w14:textId="404D2D77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0.36986</w:t>
                        </w:r>
                      </w:p>
                    </w:tc>
                  </w:tr>
                  <w:tr w:rsidR="00BD5291" w14:paraId="0D92CB00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89C6385" w14:textId="53827193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A2D0B1" w14:textId="4E4C058B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2CD4F1" w14:textId="557D89F9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F1F5B3" w14:textId="4C23058D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4.6576e-15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A6B9DD4" w14:textId="7698C1DE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4.6576e-15</w:t>
                        </w:r>
                      </w:p>
                    </w:tc>
                  </w:tr>
                  <w:tr w:rsidR="00BD5291" w14:paraId="2316E778" w14:textId="77777777" w:rsidTr="00166E8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5178F8A" w14:textId="40BAA084" w:rsidR="00BD5291" w:rsidRDefault="00BD5291" w:rsidP="00166E8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EA82FE" w14:textId="52ACC217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0.01891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B0064A" w14:textId="489ED9E7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0.02573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EE31AE" w14:textId="111A3BD4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1F4B02A" w14:textId="3675DD61" w:rsidR="00BD5291" w:rsidRDefault="00BD5291" w:rsidP="00166E8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0.031932</w:t>
                        </w:r>
                      </w:p>
                    </w:tc>
                  </w:tr>
                </w:tbl>
                <w:p w14:paraId="60EC6F09" w14:textId="77777777" w:rsidR="00BD5291" w:rsidRPr="000841BF" w:rsidRDefault="00BD5291" w:rsidP="00166E89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056D36AE" w14:textId="77777777" w:rsidR="00D72EE8" w:rsidRDefault="00D72EE8" w:rsidP="00D72EE8"/>
          <w:p w14:paraId="49D776D2" w14:textId="62BA8FE7" w:rsidR="00D72EE8" w:rsidRPr="009C0A33" w:rsidRDefault="00D72EE8" w:rsidP="00D72EE8"/>
          <w:p w14:paraId="1F361418" w14:textId="60EF51A2" w:rsidR="00132707" w:rsidRDefault="00132707" w:rsidP="000A7C6B"/>
        </w:tc>
      </w:tr>
    </w:tbl>
    <w:p w14:paraId="3997F0C3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31D80C0C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BF5E620" w14:textId="42ADEF17" w:rsidR="00104BD8" w:rsidRDefault="00BD5291" w:rsidP="00BD5291">
            <w:pPr>
              <w:pStyle w:val="Heading1"/>
            </w:pPr>
            <w:bookmarkStart w:id="14" w:name="_Toc187592300"/>
            <w:r>
              <w:lastRenderedPageBreak/>
              <w:t>Interaction Information</w:t>
            </w:r>
            <w:bookmarkEnd w:id="14"/>
          </w:p>
          <w:p w14:paraId="138A339E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20"/>
              <w:gridCol w:w="3786"/>
              <w:gridCol w:w="4048"/>
            </w:tblGrid>
            <w:tr w:rsidR="002B4DE8" w14:paraId="0E7EE297" w14:textId="77777777" w:rsidTr="00BD52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22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EAEDA5" w14:textId="4E2F8A34" w:rsidR="002B4DE8" w:rsidRDefault="00BD5291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3783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ABA417" w14:textId="776900BF" w:rsidR="002B4DE8" w:rsidRDefault="00BD5291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49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C2D555" w14:textId="69B27F30" w:rsidR="002B4DE8" w:rsidRDefault="00BD5291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4BCE3513" w14:textId="77777777" w:rsidTr="00BD52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2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4C783FD" w14:textId="75B5943D" w:rsidR="002B4DE8" w:rsidRPr="00211C62" w:rsidRDefault="00BD5291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378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651F3F2C" w14:textId="3EAF2BFC" w:rsidR="002B4DE8" w:rsidRPr="000B04D4" w:rsidRDefault="00BD5291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613743E1" wp14:editId="4AF38563">
                        <wp:extent cx="2265045" cy="1753870"/>
                        <wp:effectExtent l="0" t="0" r="1905" b="0"/>
                        <wp:docPr id="1045901699" name="Picture 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5901699" name=""/>
                                <pic:cNvPicPr/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5045" cy="1753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9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82"/>
                    <w:gridCol w:w="1750"/>
                  </w:tblGrid>
                  <w:tr w:rsidR="0017091B" w14:paraId="5D3CB6CE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AC77903" w14:textId="6644E5A7" w:rsidR="0017091B" w:rsidRPr="00BE6656" w:rsidRDefault="00BD5291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17A55DC" w14:textId="7C2B3744" w:rsidR="0017091B" w:rsidRPr="00BE6656" w:rsidRDefault="00BD5291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BD5291" w14:paraId="6A5EFBAE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D1BC913" w14:textId="58EA3A65" w:rsidR="00BD5291" w:rsidRDefault="00BD5291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DFDBD96" w14:textId="2CCF1C05" w:rsidR="00BD5291" w:rsidRDefault="00BD5291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BD5291" w14:paraId="380F5412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55328C2" w14:textId="3F190F55" w:rsidR="00BD5291" w:rsidRDefault="00BD5291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24F5227" w14:textId="3F6E03B9" w:rsidR="00BD5291" w:rsidRDefault="00BD5291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7D3DED86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37944C71" w14:textId="7EDFBF22" w:rsidR="00104BD8" w:rsidRDefault="00104BD8" w:rsidP="000A7C6B">
            <w:pPr>
              <w:rPr>
                <w:rStyle w:val="A3"/>
              </w:rPr>
            </w:pPr>
          </w:p>
          <w:p w14:paraId="4F4554EE" w14:textId="77777777" w:rsidR="00104BD8" w:rsidRDefault="00104BD8" w:rsidP="000A7C6B"/>
        </w:tc>
      </w:tr>
    </w:tbl>
    <w:p w14:paraId="4852FD2E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5EB86A09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2C798DD" w14:textId="6D0EFE43" w:rsidR="00A61A59" w:rsidRDefault="00BD5291" w:rsidP="000A7C6B">
            <w:pPr>
              <w:pStyle w:val="Heading1"/>
            </w:pPr>
            <w:bookmarkStart w:id="15" w:name="_Toc187592301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77"/>
              <w:gridCol w:w="5377"/>
            </w:tblGrid>
            <w:tr w:rsidR="00A9531D" w14:paraId="7DC3419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40373E" w14:textId="0F70770A" w:rsidR="00A9531D" w:rsidRDefault="00BD5291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942102" w14:textId="7E01D6AA" w:rsidR="00A9531D" w:rsidRDefault="00BD529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BD5291" w14:paraId="7994033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662BCB" w14:textId="3E4B6C28" w:rsidR="00BD5291" w:rsidRDefault="00BD5291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AAF55F" w14:textId="6E811006" w:rsidR="00BD5291" w:rsidRDefault="00BD529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BD5291" w14:paraId="063E2C2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9FADB2" w14:textId="1A2F8059" w:rsidR="00BD5291" w:rsidRDefault="00BD5291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D75E01" w14:textId="2B5B9D11" w:rsidR="00BD5291" w:rsidRDefault="00BD529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BD5291" w14:paraId="7F368C60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DA28E7" w14:textId="6AB4358F" w:rsidR="00BD5291" w:rsidRDefault="00BD5291" w:rsidP="00C16188">
                  <w:r>
                    <w:t>Jacobian check for shell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600F45" w14:textId="1E77A45D" w:rsidR="00BD5291" w:rsidRDefault="00BD529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BD5291" w14:paraId="1F0C877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92023D" w14:textId="3EB60D04" w:rsidR="00BD5291" w:rsidRDefault="00BD5291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6CB947" w14:textId="691E270C" w:rsidR="00BD5291" w:rsidRDefault="00BD529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70.0328 mm</w:t>
                  </w:r>
                </w:p>
              </w:tc>
            </w:tr>
            <w:tr w:rsidR="00BD5291" w14:paraId="30D5CA7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51C2E0" w14:textId="14C5FCF2" w:rsidR="00BD5291" w:rsidRDefault="00BD5291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ADC119" w14:textId="0A859A19" w:rsidR="00BD5291" w:rsidRDefault="00BD529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3.50164 mm</w:t>
                  </w:r>
                </w:p>
              </w:tc>
            </w:tr>
            <w:tr w:rsidR="00BD5291" w14:paraId="0A75393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2DD9FE" w14:textId="4E218BD0" w:rsidR="00BD5291" w:rsidRDefault="00BD5291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10B825" w14:textId="77FD7C4E" w:rsidR="00BD5291" w:rsidRDefault="00BD529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BD5291" w14:paraId="40C7529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4A3374" w14:textId="39B91825" w:rsidR="00BD5291" w:rsidRDefault="00BD5291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A4CFDF" w14:textId="0CE00562" w:rsidR="00BD5291" w:rsidRDefault="00BD529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46B8EF7D" w14:textId="77777777" w:rsidR="00690657" w:rsidRDefault="00690657" w:rsidP="00690657"/>
          <w:p w14:paraId="3FC864F4" w14:textId="1CCA67DC" w:rsidR="00A9531D" w:rsidRPr="00690657" w:rsidRDefault="00BD5291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022B7BE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D5B69E" w14:textId="3E63BF49" w:rsidR="007107BE" w:rsidRDefault="00BD5291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CB73EF" w14:textId="19A7CFC6" w:rsidR="007107BE" w:rsidRDefault="00BD529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421522</w:t>
                  </w:r>
                </w:p>
              </w:tc>
            </w:tr>
            <w:tr w:rsidR="00BD5291" w14:paraId="1A23952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D351D8" w14:textId="621EBC68" w:rsidR="00BD5291" w:rsidRDefault="00BD5291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F79533" w14:textId="502ED28C" w:rsidR="00BD5291" w:rsidRDefault="00BD529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221064</w:t>
                  </w:r>
                </w:p>
              </w:tc>
            </w:tr>
            <w:tr w:rsidR="00BD5291" w14:paraId="59B664A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EFFBC0" w14:textId="454019FB" w:rsidR="00BD5291" w:rsidRDefault="00BD5291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99E36A" w14:textId="47319EAE" w:rsidR="00BD5291" w:rsidRDefault="00BD529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00:01:09</w:t>
                  </w:r>
                </w:p>
              </w:tc>
            </w:tr>
            <w:tr w:rsidR="00BD5291" w14:paraId="469A124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B5AA35" w14:textId="1FBB7B4B" w:rsidR="00BD5291" w:rsidRDefault="00BD5291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4F847A" w14:textId="77777777" w:rsidR="00BD5291" w:rsidRDefault="00BD529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05C481E9" w14:textId="10079EBA" w:rsidR="00A61A59" w:rsidRPr="00F077CB" w:rsidRDefault="00A61A59" w:rsidP="000A7C6B"/>
        </w:tc>
      </w:tr>
    </w:tbl>
    <w:p w14:paraId="63C8C36B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6DDDBEBA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7FDCC25" w14:textId="15C93856" w:rsidR="002C53F9" w:rsidRDefault="00BD5291" w:rsidP="000A7C6B">
            <w:pPr>
              <w:pStyle w:val="Heading1"/>
            </w:pPr>
            <w:bookmarkStart w:id="16" w:name="_Toc187592302"/>
            <w:r>
              <w:t>Sensor Details</w:t>
            </w:r>
            <w:bookmarkEnd w:id="16"/>
          </w:p>
          <w:p w14:paraId="7EA3D2DF" w14:textId="63BC533F" w:rsidR="002C53F9" w:rsidRPr="00F077CB" w:rsidRDefault="00BD5291" w:rsidP="000A7C6B">
            <w:r>
              <w:t>No Data</w:t>
            </w:r>
          </w:p>
        </w:tc>
      </w:tr>
    </w:tbl>
    <w:p w14:paraId="6EEAE060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7B065B66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3AEB7FD" w14:textId="09195EF3" w:rsidR="005F5B79" w:rsidRDefault="00BD5291" w:rsidP="000A7C6B">
            <w:pPr>
              <w:pStyle w:val="Heading1"/>
            </w:pPr>
            <w:bookmarkStart w:id="17" w:name="_Toc187592303"/>
            <w:r>
              <w:lastRenderedPageBreak/>
              <w:t>Resultant Forces</w:t>
            </w:r>
            <w:bookmarkEnd w:id="17"/>
          </w:p>
          <w:p w14:paraId="20D53B28" w14:textId="4794954D" w:rsidR="005F5B79" w:rsidRPr="000B04D4" w:rsidRDefault="00BD5291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66DB26D8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F4B23A1" w14:textId="24CB1590" w:rsidR="005F5B79" w:rsidRDefault="00BD5291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0A2B6DF" w14:textId="23D4757A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D4E6B9E" w14:textId="4001D003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48367BD" w14:textId="09079B78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02F813F" w14:textId="43A8D68C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97E2195" w14:textId="718DE719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02F3B6E7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06E24E2" w14:textId="1E06E8CA" w:rsidR="005F5B79" w:rsidRPr="004D2956" w:rsidRDefault="00BD5291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89A19C" w14:textId="28AB978C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09974A" w14:textId="2095E3F9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5FDF15F" w14:textId="03E3EF50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A21B8DB" w14:textId="3F3B8A02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BD8066" w14:textId="6BE79993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5ABC7A55" w14:textId="0191E7A7" w:rsidR="005F5B79" w:rsidRPr="000B04D4" w:rsidRDefault="00BD5291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72D856B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BADF47D" w14:textId="5BC481E6" w:rsidR="005F5B79" w:rsidRDefault="00BD5291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B890F37" w14:textId="54D196B8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4198679" w14:textId="0763C7E5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248B377" w14:textId="77664B23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A199819" w14:textId="071ABE57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2ECD5F1" w14:textId="5C530D17" w:rsidR="005F5B79" w:rsidRDefault="00BD529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241248A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08488D8" w14:textId="1CB84A1F" w:rsidR="005F5B79" w:rsidRPr="004D2956" w:rsidRDefault="00BD5291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82ADCC" w14:textId="078FF69A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B52312A" w14:textId="19F85943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B351217" w14:textId="2A5D7BE5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E03E388" w14:textId="2804D3B8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63CB6E4" w14:textId="792A0005" w:rsidR="005F5B79" w:rsidRPr="004D2956" w:rsidRDefault="00BD529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2823A890" w14:textId="77777777" w:rsidR="005F5B79" w:rsidRDefault="005F5B79" w:rsidP="000A7C6B"/>
        </w:tc>
      </w:tr>
      <w:tr w:rsidR="005F5B79" w14:paraId="4A97D5B1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DED5602" w14:textId="1EFC00C1" w:rsidR="00C6072D" w:rsidRPr="000B04D4" w:rsidRDefault="00BD5291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0EE34549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509719A" w14:textId="07E607F4" w:rsidR="00C6072D" w:rsidRDefault="00BD5291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65809D8" w14:textId="6A29AFB8" w:rsidR="00C6072D" w:rsidRDefault="00BD529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A7E88B2" w14:textId="4D03CAB8" w:rsidR="00C6072D" w:rsidRDefault="00BD529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34EFDB7" w14:textId="3855966A" w:rsidR="00C6072D" w:rsidRDefault="00BD529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8682248" w14:textId="1CD05C33" w:rsidR="00C6072D" w:rsidRDefault="00BD529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DF804F6" w14:textId="3889BDCD" w:rsidR="00C6072D" w:rsidRDefault="00BD5291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DB724FE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FE5B4EC" w14:textId="1ECBC3F4" w:rsidR="00C6072D" w:rsidRPr="004D2956" w:rsidRDefault="00BD5291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5A8C70" w14:textId="5C4708F9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ECA8233" w14:textId="2584CB2A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-0.00321075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F1AC61" w14:textId="467843A3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-0.256866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6ED483" w14:textId="006DC07C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-0.00055145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1DB862C" w14:textId="17432998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0.256887</w:t>
                  </w:r>
                </w:p>
              </w:tc>
            </w:tr>
          </w:tbl>
          <w:p w14:paraId="06130A68" w14:textId="2D0CCB7B" w:rsidR="00C6072D" w:rsidRPr="000B04D4" w:rsidRDefault="00BD5291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7F74D72C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382DB00" w14:textId="5F241C58" w:rsidR="00C6072D" w:rsidRDefault="00BD5291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E1850B6" w14:textId="1F50DABC" w:rsidR="00C6072D" w:rsidRDefault="00BD529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DD3B6C" w14:textId="3B01BAEF" w:rsidR="00C6072D" w:rsidRDefault="00BD529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33D67E5" w14:textId="41536F2B" w:rsidR="00C6072D" w:rsidRDefault="00BD529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5C75E82" w14:textId="7E23EA86" w:rsidR="00C6072D" w:rsidRDefault="00BD529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C81826A" w14:textId="32127602" w:rsidR="00C6072D" w:rsidRDefault="00BD529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6B615F82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06FBBCE" w14:textId="07603A62" w:rsidR="00C6072D" w:rsidRPr="004D2956" w:rsidRDefault="00BD5291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9849B64" w14:textId="7BE41D02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49FEBB" w14:textId="4C6D42F5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0.659999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BE16A4" w14:textId="38DC8BF4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0.191835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B7748BA" w14:textId="42E921F9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2.62447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A2DD56C" w14:textId="094605EB" w:rsidR="00C6072D" w:rsidRPr="004D2956" w:rsidRDefault="00BD529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2.71298</w:t>
                  </w:r>
                </w:p>
              </w:tc>
            </w:tr>
          </w:tbl>
          <w:p w14:paraId="5F5492FD" w14:textId="02FD3E16" w:rsidR="005F5B79" w:rsidRDefault="005F5B79" w:rsidP="000A7C6B"/>
        </w:tc>
      </w:tr>
      <w:bookmarkEnd w:id="18"/>
      <w:bookmarkEnd w:id="19"/>
      <w:bookmarkEnd w:id="20"/>
    </w:tbl>
    <w:p w14:paraId="3DEDC2B7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1B16EBD2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0A4B58F" w14:textId="324755C7" w:rsidR="0050542D" w:rsidRPr="00BD5291" w:rsidRDefault="00BD5291" w:rsidP="00BD5291">
            <w:pPr>
              <w:pStyle w:val="Heading1"/>
            </w:pPr>
            <w:bookmarkStart w:id="21" w:name="_Toc187592304"/>
            <w:r>
              <w:t>Beams</w:t>
            </w:r>
            <w:bookmarkEnd w:id="21"/>
          </w:p>
          <w:p w14:paraId="362741DF" w14:textId="3C71738B" w:rsidR="00EC2432" w:rsidRDefault="00BD5291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59619421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1EAC0618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F7CA2B6" w14:textId="789A67A1" w:rsidR="00EC2432" w:rsidRDefault="00BD5291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187592305"/>
            <w:r>
              <w:lastRenderedPageBreak/>
              <w:t>Study Results</w:t>
            </w:r>
            <w:bookmarkEnd w:id="25"/>
          </w:p>
          <w:p w14:paraId="257F6354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BD5291" w14:paraId="149719F8" w14:textId="77777777" w:rsidTr="00166E8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DE9C0A" w14:textId="0C4FB3C4" w:rsidR="00BD5291" w:rsidRDefault="00BD5291" w:rsidP="00BD529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A14DA3C" w14:textId="461E0229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D052F40" w14:textId="75039F05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AF282F8" w14:textId="23F2C928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BD5291" w14:paraId="06905C41" w14:textId="77777777" w:rsidTr="00166E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3CC0994" w14:textId="27AA297E" w:rsidR="00BD5291" w:rsidRPr="004D2956" w:rsidRDefault="00BD5291" w:rsidP="00BD529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5981502" w14:textId="0601E795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63BDA71" w14:textId="77777777" w:rsidR="00BD5291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0.000e+00N/m^2</w:t>
                  </w:r>
                </w:p>
                <w:p w14:paraId="766AC7F0" w14:textId="1137E41D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7940469" w14:textId="77777777" w:rsidR="00BD5291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2.985e+08N/m^2</w:t>
                  </w:r>
                </w:p>
                <w:p w14:paraId="798536B3" w14:textId="047A1EAB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69297</w:t>
                  </w:r>
                </w:p>
              </w:tc>
            </w:tr>
            <w:tr w:rsidR="00BD5291" w14:paraId="39E53B05" w14:textId="77777777" w:rsidTr="00166E8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B2FDA64" w14:textId="4B9D2F60" w:rsidR="00BD5291" w:rsidRDefault="00BD5291" w:rsidP="00BD529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82F5B7A" wp14:editId="4310D8C6">
                        <wp:extent cx="6646545" cy="4290695"/>
                        <wp:effectExtent l="0" t="0" r="1905" b="0"/>
                        <wp:docPr id="1793142568" name="Picture 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3142568" name=""/>
                                <pic:cNvPicPr/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290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DA11AF" w14:textId="099BF9C7" w:rsidR="00BD5291" w:rsidRPr="004D2956" w:rsidRDefault="00BD5291" w:rsidP="00BD529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assem_main-Static 1-Stress-Stress1</w:t>
                  </w:r>
                </w:p>
              </w:tc>
            </w:tr>
          </w:tbl>
          <w:p w14:paraId="362FCA7E" w14:textId="77777777" w:rsidR="00BD5291" w:rsidRDefault="00BD529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28"/>
              <w:gridCol w:w="2240"/>
              <w:gridCol w:w="2167"/>
            </w:tblGrid>
            <w:tr w:rsidR="00BD5291" w14:paraId="4392DA7B" w14:textId="77777777" w:rsidTr="00166E8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8C867A0" w14:textId="4072C296" w:rsidR="00BD5291" w:rsidRDefault="00BD5291" w:rsidP="00BD529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3C4960" w14:textId="46FAA1B5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D7E96E" w14:textId="481C8FB9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022D6B0" w14:textId="616425A3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BD5291" w14:paraId="179BFBFE" w14:textId="77777777" w:rsidTr="00166E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D48888" w14:textId="039131B1" w:rsidR="00BD5291" w:rsidRPr="004D2956" w:rsidRDefault="00BD5291" w:rsidP="00BD529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B86C02B" w14:textId="56F31EA3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9CD7601" w14:textId="77777777" w:rsidR="00BD5291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3B8707B7" w14:textId="2A34C268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411F764" w14:textId="77777777" w:rsidR="00BD5291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1.346e+01mm</w:t>
                  </w:r>
                </w:p>
                <w:p w14:paraId="463FC601" w14:textId="004C8555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69815</w:t>
                  </w:r>
                </w:p>
              </w:tc>
            </w:tr>
            <w:tr w:rsidR="00BD5291" w14:paraId="420727ED" w14:textId="77777777" w:rsidTr="00166E8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61EFAC4" w14:textId="4A6D37C5" w:rsidR="00BD5291" w:rsidRDefault="00BD5291" w:rsidP="00BD529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B0162B9" wp14:editId="188C5791">
                        <wp:extent cx="6646545" cy="4290695"/>
                        <wp:effectExtent l="0" t="0" r="1905" b="0"/>
                        <wp:docPr id="475430680" name="Picture 3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5430680" name=""/>
                                <pic:cNvPicPr/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290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871395" w14:textId="5E766D49" w:rsidR="00BD5291" w:rsidRPr="004D2956" w:rsidRDefault="00BD5291" w:rsidP="00BD529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assem_main-Static 1-Displacement-Displacement1</w:t>
                  </w:r>
                </w:p>
              </w:tc>
            </w:tr>
          </w:tbl>
          <w:p w14:paraId="28AA99F9" w14:textId="77777777" w:rsidR="00BD5291" w:rsidRDefault="00BD529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BD5291" w14:paraId="2A09E384" w14:textId="77777777" w:rsidTr="00166E8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7E77B8C" w14:textId="6B34A3CB" w:rsidR="00BD5291" w:rsidRDefault="00BD5291" w:rsidP="00BD529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67B5372" w14:textId="0ED24374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3D0EFC" w14:textId="46BDE695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574B9D4" w14:textId="04F6E8A5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BD5291" w14:paraId="35636A12" w14:textId="77777777" w:rsidTr="00166E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86A0F33" w14:textId="4BE8287A" w:rsidR="00BD5291" w:rsidRPr="004D2956" w:rsidRDefault="00BD5291" w:rsidP="00BD529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7D605F8" w14:textId="69B10A69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DB6A03F" w14:textId="77777777" w:rsidR="00BD5291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68AFF141" w14:textId="422E87DF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6BA801D" w14:textId="77777777" w:rsidR="00BD5291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7.891e-04</w:t>
                  </w:r>
                </w:p>
                <w:p w14:paraId="40C735B0" w14:textId="0BD18918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91908</w:t>
                  </w:r>
                </w:p>
              </w:tc>
            </w:tr>
            <w:tr w:rsidR="00BD5291" w14:paraId="3F953C45" w14:textId="77777777" w:rsidTr="00166E8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1E8F2CE" w14:textId="508017C0" w:rsidR="00BD5291" w:rsidRDefault="00BD5291" w:rsidP="00BD529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D1C0E42" wp14:editId="36A5533C">
                        <wp:extent cx="6646545" cy="4290695"/>
                        <wp:effectExtent l="0" t="0" r="1905" b="0"/>
                        <wp:docPr id="2006262872" name="Picture 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6262872" name=""/>
                                <pic:cNvPicPr/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290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B7A081" w14:textId="14301816" w:rsidR="00BD5291" w:rsidRPr="004D2956" w:rsidRDefault="00BD5291" w:rsidP="00BD529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assem_main-Static 1-Strain-Strain1</w:t>
                  </w:r>
                </w:p>
              </w:tc>
            </w:tr>
          </w:tbl>
          <w:p w14:paraId="607DC1EE" w14:textId="77777777" w:rsidR="00BD5291" w:rsidRDefault="00BD529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BD5291" w14:paraId="4E33306D" w14:textId="77777777" w:rsidTr="00166E8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EED51D4" w14:textId="154E70BB" w:rsidR="00BD5291" w:rsidRDefault="00BD5291" w:rsidP="00BD529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1690317" w14:textId="3A2795D9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4A85CD4" w14:textId="43433FD0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9FDF1D4" w14:textId="7852D2A8" w:rsidR="00BD5291" w:rsidRDefault="00BD5291" w:rsidP="00BD529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BD5291" w14:paraId="0128540C" w14:textId="77777777" w:rsidTr="00166E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CD59A58" w14:textId="6E570EAE" w:rsidR="00BD5291" w:rsidRPr="004D2956" w:rsidRDefault="00BD5291" w:rsidP="00BD529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98EE627" w14:textId="1C8ED354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17A4B7A" w14:textId="77777777" w:rsidR="00BD5291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9.470e-01</w:t>
                  </w:r>
                </w:p>
                <w:p w14:paraId="0A204B40" w14:textId="4BAE4AAE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69297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191F8EF" w14:textId="77777777" w:rsidR="00BD5291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1.000e+16</w:t>
                  </w:r>
                </w:p>
                <w:p w14:paraId="13F38B01" w14:textId="4807C67C" w:rsidR="00BD5291" w:rsidRPr="004D2956" w:rsidRDefault="00BD5291" w:rsidP="00BD52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6939</w:t>
                  </w:r>
                </w:p>
              </w:tc>
            </w:tr>
            <w:tr w:rsidR="00BD5291" w14:paraId="5B7FEE52" w14:textId="77777777" w:rsidTr="00166E8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32D0A0F" w14:textId="60BAD343" w:rsidR="00BD5291" w:rsidRDefault="00BD5291" w:rsidP="00BD529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A47894D" wp14:editId="530DD2EB">
                        <wp:extent cx="6646545" cy="4290695"/>
                        <wp:effectExtent l="0" t="0" r="1905" b="0"/>
                        <wp:docPr id="710578939" name="Picture 3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0578939" name=""/>
                                <pic:cNvPicPr/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290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1E78FAE" w14:textId="3665133F" w:rsidR="00BD5291" w:rsidRPr="004D2956" w:rsidRDefault="00BD5291" w:rsidP="00BD529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assem_main-Static 1-Factor of Safety-Factor of Safety1</w:t>
                  </w:r>
                </w:p>
              </w:tc>
            </w:tr>
          </w:tbl>
          <w:p w14:paraId="41CC7B19" w14:textId="77777777" w:rsidR="00BD5291" w:rsidRPr="000B04D4" w:rsidRDefault="00BD5291" w:rsidP="000A7C6B"/>
          <w:bookmarkEnd w:id="22"/>
          <w:bookmarkEnd w:id="23"/>
          <w:bookmarkEnd w:id="24"/>
          <w:p w14:paraId="1D074E2D" w14:textId="77777777" w:rsidR="004A4EC3" w:rsidRPr="004A4EC3" w:rsidRDefault="004A4EC3" w:rsidP="004A4EC3"/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51"/>
            </w:tblGrid>
            <w:tr w:rsidR="00BD5291" w14:paraId="0ACE5616" w14:textId="77777777" w:rsidTr="00166E89">
              <w:tc>
                <w:tcPr>
                  <w:tcW w:w="5000" w:type="pct"/>
                  <w:vAlign w:val="center"/>
                </w:tcPr>
                <w:p w14:paraId="1BCFB7E4" w14:textId="2BE42661" w:rsidR="00BD5291" w:rsidRDefault="00BD5291" w:rsidP="00BD5291">
                  <w:pPr>
                    <w:jc w:val="center"/>
                    <w:rPr>
                      <w:rStyle w:val="Strong"/>
                      <w:b w:val="0"/>
                    </w:rPr>
                  </w:pPr>
                </w:p>
              </w:tc>
            </w:tr>
            <w:tr w:rsidR="00BD5291" w14:paraId="77727167" w14:textId="77777777" w:rsidTr="00166E89">
              <w:tc>
                <w:tcPr>
                  <w:tcW w:w="5000" w:type="pct"/>
                </w:tcPr>
                <w:p w14:paraId="28C93C92" w14:textId="419783F6" w:rsidR="00BD5291" w:rsidRDefault="00BD5291" w:rsidP="00BD5291">
                  <w:pPr>
                    <w:jc w:val="center"/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  <w:t>Image-1</w:t>
                  </w:r>
                </w:p>
                <w:p w14:paraId="4B2577D1" w14:textId="77777777" w:rsidR="00BD5291" w:rsidRPr="00145DDC" w:rsidRDefault="00BD5291" w:rsidP="00BD529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78D82A8C" w14:textId="77777777" w:rsidR="00EC2432" w:rsidRDefault="00EC2432" w:rsidP="000A7C6B"/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51"/>
            </w:tblGrid>
            <w:tr w:rsidR="00BD5291" w14:paraId="440AE9C7" w14:textId="77777777" w:rsidTr="00166E89">
              <w:tc>
                <w:tcPr>
                  <w:tcW w:w="5000" w:type="pct"/>
                  <w:vAlign w:val="center"/>
                </w:tcPr>
                <w:p w14:paraId="635EB9CD" w14:textId="6CAE3DB8" w:rsidR="00BD5291" w:rsidRDefault="00BD5291" w:rsidP="00BD5291">
                  <w:pPr>
                    <w:jc w:val="center"/>
                    <w:rPr>
                      <w:rStyle w:val="Strong"/>
                      <w:b w:val="0"/>
                    </w:rPr>
                  </w:pPr>
                </w:p>
              </w:tc>
            </w:tr>
            <w:tr w:rsidR="00BD5291" w14:paraId="0A29BD84" w14:textId="77777777" w:rsidTr="00166E89">
              <w:tc>
                <w:tcPr>
                  <w:tcW w:w="5000" w:type="pct"/>
                </w:tcPr>
                <w:p w14:paraId="71B75E3E" w14:textId="787515B0" w:rsidR="00BD5291" w:rsidRDefault="00BD5291" w:rsidP="00BD5291">
                  <w:pPr>
                    <w:jc w:val="center"/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  <w:t>Image-2</w:t>
                  </w:r>
                </w:p>
                <w:p w14:paraId="22A76065" w14:textId="77777777" w:rsidR="00BD5291" w:rsidRPr="00145DDC" w:rsidRDefault="00BD5291" w:rsidP="00BD529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26213799" w14:textId="77777777" w:rsidR="00BD5291" w:rsidRDefault="00BD5291" w:rsidP="000A7C6B"/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51"/>
            </w:tblGrid>
            <w:tr w:rsidR="00BD5291" w14:paraId="29E3D890" w14:textId="77777777" w:rsidTr="00166E89">
              <w:tc>
                <w:tcPr>
                  <w:tcW w:w="5000" w:type="pct"/>
                  <w:vAlign w:val="center"/>
                </w:tcPr>
                <w:p w14:paraId="49B46DC4" w14:textId="3ECDFDD8" w:rsidR="00BD5291" w:rsidRDefault="00BD5291" w:rsidP="00BD5291">
                  <w:pPr>
                    <w:jc w:val="center"/>
                    <w:rPr>
                      <w:rStyle w:val="Strong"/>
                      <w:b w:val="0"/>
                    </w:rPr>
                  </w:pPr>
                </w:p>
              </w:tc>
            </w:tr>
            <w:tr w:rsidR="00BD5291" w14:paraId="65B92F74" w14:textId="77777777" w:rsidTr="00166E89">
              <w:tc>
                <w:tcPr>
                  <w:tcW w:w="5000" w:type="pct"/>
                </w:tcPr>
                <w:p w14:paraId="24F7D66B" w14:textId="562FB2D2" w:rsidR="00BD5291" w:rsidRDefault="00BD5291" w:rsidP="00BD5291">
                  <w:pPr>
                    <w:jc w:val="center"/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  <w:t>Image-3</w:t>
                  </w:r>
                </w:p>
                <w:p w14:paraId="52E992FF" w14:textId="77777777" w:rsidR="00BD5291" w:rsidRPr="00145DDC" w:rsidRDefault="00BD5291" w:rsidP="00BD529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177DA1CA" w14:textId="77777777" w:rsidR="00BD5291" w:rsidRDefault="00BD5291" w:rsidP="000A7C6B"/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51"/>
            </w:tblGrid>
            <w:tr w:rsidR="00BD5291" w14:paraId="35D0B28B" w14:textId="77777777" w:rsidTr="00166E89">
              <w:tc>
                <w:tcPr>
                  <w:tcW w:w="5000" w:type="pct"/>
                  <w:vAlign w:val="center"/>
                </w:tcPr>
                <w:p w14:paraId="317021E2" w14:textId="7EEC026B" w:rsidR="00BD5291" w:rsidRDefault="00BD5291" w:rsidP="00BD5291">
                  <w:pPr>
                    <w:jc w:val="center"/>
                    <w:rPr>
                      <w:rStyle w:val="Strong"/>
                      <w:b w:val="0"/>
                    </w:rPr>
                  </w:pPr>
                </w:p>
              </w:tc>
            </w:tr>
            <w:tr w:rsidR="00BD5291" w14:paraId="75B605D1" w14:textId="77777777" w:rsidTr="00166E89">
              <w:tc>
                <w:tcPr>
                  <w:tcW w:w="5000" w:type="pct"/>
                </w:tcPr>
                <w:p w14:paraId="225E575D" w14:textId="26FB9EC0" w:rsidR="00BD5291" w:rsidRDefault="00BD5291" w:rsidP="00BD5291">
                  <w:pPr>
                    <w:jc w:val="center"/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  <w:t>Image-4</w:t>
                  </w:r>
                </w:p>
                <w:p w14:paraId="184A4E99" w14:textId="77777777" w:rsidR="00BD5291" w:rsidRPr="00145DDC" w:rsidRDefault="00BD5291" w:rsidP="00BD529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187DE969" w14:textId="77777777" w:rsidR="00BD5291" w:rsidRDefault="00BD5291" w:rsidP="000A7C6B"/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51"/>
            </w:tblGrid>
            <w:tr w:rsidR="00BD5291" w14:paraId="6DBB430E" w14:textId="77777777" w:rsidTr="00166E89">
              <w:tc>
                <w:tcPr>
                  <w:tcW w:w="5000" w:type="pct"/>
                  <w:vAlign w:val="center"/>
                </w:tcPr>
                <w:p w14:paraId="23116779" w14:textId="1E060105" w:rsidR="00BD5291" w:rsidRDefault="00BD5291" w:rsidP="00BD5291">
                  <w:pPr>
                    <w:jc w:val="center"/>
                    <w:rPr>
                      <w:rStyle w:val="Strong"/>
                      <w:b w:val="0"/>
                    </w:rPr>
                  </w:pPr>
                </w:p>
              </w:tc>
            </w:tr>
            <w:tr w:rsidR="00BD5291" w14:paraId="081B0CBD" w14:textId="77777777" w:rsidTr="00166E89">
              <w:tc>
                <w:tcPr>
                  <w:tcW w:w="5000" w:type="pct"/>
                </w:tcPr>
                <w:p w14:paraId="44084F78" w14:textId="3291301A" w:rsidR="00BD5291" w:rsidRDefault="00BD5291" w:rsidP="00BD5291">
                  <w:pPr>
                    <w:jc w:val="center"/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  <w:t>Image-5</w:t>
                  </w:r>
                </w:p>
                <w:p w14:paraId="0DDD9147" w14:textId="77777777" w:rsidR="00BD5291" w:rsidRPr="00145DDC" w:rsidRDefault="00BD5291" w:rsidP="00BD5291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0FB80E83" w14:textId="77777777" w:rsidR="00BD5291" w:rsidRDefault="00BD5291" w:rsidP="000A7C6B"/>
          <w:p w14:paraId="4DBB1F49" w14:textId="218B4E78" w:rsidR="00EC2432" w:rsidRDefault="00EC2432" w:rsidP="000A7C6B"/>
        </w:tc>
      </w:tr>
    </w:tbl>
    <w:p w14:paraId="487280A3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60CEDE81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1B39103" w14:textId="549CC6D2" w:rsidR="000B1701" w:rsidRDefault="00BD5291" w:rsidP="00BD5291">
            <w:pPr>
              <w:pStyle w:val="Heading1"/>
            </w:pPr>
            <w:bookmarkStart w:id="26" w:name="_Toc187592306"/>
            <w:r>
              <w:lastRenderedPageBreak/>
              <w:t>Conclusion</w:t>
            </w:r>
            <w:bookmarkEnd w:id="26"/>
          </w:p>
        </w:tc>
      </w:tr>
    </w:tbl>
    <w:p w14:paraId="647A6A49" w14:textId="77660F18" w:rsidR="00AC3438" w:rsidRPr="00AC3438" w:rsidRDefault="00AC3438" w:rsidP="00FE0924"/>
    <w:sectPr w:rsidR="00AC3438" w:rsidRPr="00AC3438" w:rsidSect="00BD5291">
      <w:footerReference w:type="default" r:id="rId42"/>
      <w:footerReference w:type="first" r:id="rId43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F1EB1" w14:textId="77777777" w:rsidR="00BD5291" w:rsidRDefault="00BD5291" w:rsidP="00F25CD7">
      <w:pPr>
        <w:spacing w:after="0" w:line="240" w:lineRule="auto"/>
      </w:pPr>
      <w:r>
        <w:separator/>
      </w:r>
    </w:p>
  </w:endnote>
  <w:endnote w:type="continuationSeparator" w:id="0">
    <w:p w14:paraId="1DAE9E8B" w14:textId="77777777" w:rsidR="00BD5291" w:rsidRDefault="00BD5291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3C6AF926" w14:textId="77777777" w:rsidTr="003E1AE9">
      <w:tc>
        <w:tcPr>
          <w:tcW w:w="867" w:type="pct"/>
        </w:tcPr>
        <w:p w14:paraId="374B16A0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3FE2913" wp14:editId="587AAB4C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56AFCA78" w14:textId="633CDE74" w:rsidR="00FD315C" w:rsidRDefault="00BD5291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30F74F56" w14:textId="71E1C659" w:rsidR="00FD315C" w:rsidRDefault="00BD5291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assem_main</w:t>
          </w:r>
        </w:p>
      </w:tc>
      <w:tc>
        <w:tcPr>
          <w:tcW w:w="0" w:type="auto"/>
          <w:vAlign w:val="bottom"/>
        </w:tcPr>
        <w:p w14:paraId="1AAB65BE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6EE4F973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1AAEEF38" w14:textId="77777777" w:rsidTr="00BF0BC4">
      <w:tc>
        <w:tcPr>
          <w:tcW w:w="1908" w:type="dxa"/>
        </w:tcPr>
        <w:p w14:paraId="289E6BD0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50A63F0" wp14:editId="2AA8EC85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09ACED2" w14:textId="26B328C4" w:rsidR="00FD315C" w:rsidRDefault="00BD5291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2DFD3A56" w14:textId="3B97E57B" w:rsidR="00FD315C" w:rsidRDefault="00BD5291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assem_main</w:t>
          </w:r>
        </w:p>
      </w:tc>
      <w:tc>
        <w:tcPr>
          <w:tcW w:w="360" w:type="dxa"/>
          <w:vAlign w:val="bottom"/>
        </w:tcPr>
        <w:p w14:paraId="66B3CC3B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441BED84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02CBF" w14:textId="77777777" w:rsidR="00BD5291" w:rsidRDefault="00BD5291" w:rsidP="00F25CD7">
      <w:pPr>
        <w:spacing w:after="0" w:line="240" w:lineRule="auto"/>
      </w:pPr>
      <w:r>
        <w:separator/>
      </w:r>
    </w:p>
  </w:footnote>
  <w:footnote w:type="continuationSeparator" w:id="0">
    <w:p w14:paraId="1DFFA99F" w14:textId="77777777" w:rsidR="00BD5291" w:rsidRDefault="00BD5291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91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291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4400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F5DE"/>
  <w15:docId w15:val="{BB414A84-D4D8-450D-BE2F-40DC6E099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2</TotalTime>
  <Pages>21</Pages>
  <Words>2125</Words>
  <Characters>12117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14214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</dc:creator>
  <cp:lastModifiedBy>Wassim H. Ghaddar</cp:lastModifiedBy>
  <cp:revision>1</cp:revision>
  <dcterms:created xsi:type="dcterms:W3CDTF">2025-01-12T14:35:00Z</dcterms:created>
  <dcterms:modified xsi:type="dcterms:W3CDTF">2025-01-12T14:37:00Z</dcterms:modified>
</cp:coreProperties>
</file>